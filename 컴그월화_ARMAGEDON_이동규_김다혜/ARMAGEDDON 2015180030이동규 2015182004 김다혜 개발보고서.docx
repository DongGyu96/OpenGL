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kern w:val="28"/>
        </w:rPr>
        <w:id w:val="-240795504"/>
        <w:docPartObj>
          <w:docPartGallery w:val="Cover Pages"/>
          <w:docPartUnique/>
        </w:docPartObj>
      </w:sdtPr>
      <w:sdtEndPr>
        <w:rPr>
          <w:kern w:val="0"/>
          <w:sz w:val="56"/>
        </w:rPr>
      </w:sdtEndPr>
      <w:sdtContent>
        <w:p w14:paraId="6CA699D0" w14:textId="77777777" w:rsidR="006D3942" w:rsidRDefault="006D3942">
          <w:pPr>
            <w:rPr>
              <w:kern w:val="28"/>
            </w:rPr>
          </w:pPr>
        </w:p>
        <w:p w14:paraId="042FE9D7" w14:textId="1AC0C873" w:rsidR="003467BC" w:rsidRPr="003F6EFC" w:rsidRDefault="00A76CCA">
          <w:pPr>
            <w:spacing w:line="276" w:lineRule="auto"/>
            <w:rPr>
              <w:sz w:val="56"/>
            </w:rPr>
          </w:pPr>
          <w:r>
            <w:rPr>
              <w:noProof/>
              <w:lang w:eastAsia="ko-KR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049A1042" wp14:editId="7D25C183">
                    <wp:simplePos x="0" y="0"/>
                    <wp:positionH relativeFrom="margin">
                      <wp:posOffset>466750</wp:posOffset>
                    </wp:positionH>
                    <wp:positionV relativeFrom="margin">
                      <wp:posOffset>7424956</wp:posOffset>
                    </wp:positionV>
                    <wp:extent cx="5814695" cy="1823720"/>
                    <wp:effectExtent l="0" t="0" r="0" b="5080"/>
                    <wp:wrapNone/>
                    <wp:docPr id="16" name="Text Box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814695" cy="18237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DAE858" w14:textId="23C8813A" w:rsidR="00C5457C" w:rsidRDefault="00C5457C" w:rsidP="00342094">
                                <w:pPr>
                                  <w:jc w:val="right"/>
                                  <w:rPr>
                                    <w:rFonts w:ascii="HY견고딕" w:eastAsia="HY견고딕"/>
                                    <w:sz w:val="36"/>
                                    <w:lang w:eastAsia="ko-KR"/>
                                  </w:rPr>
                                </w:pPr>
                                <w:r>
                                  <w:rPr>
                                    <w:rFonts w:ascii="HY견고딕" w:eastAsia="HY견고딕" w:hint="eastAsia"/>
                                    <w:sz w:val="36"/>
                                    <w:lang w:eastAsia="ko-KR"/>
                                  </w:rPr>
                                  <w:t>월화 주간 반</w:t>
                                </w:r>
                              </w:p>
                              <w:p w14:paraId="19824AD3" w14:textId="77777777" w:rsidR="00C5457C" w:rsidRDefault="00C5457C" w:rsidP="00342094">
                                <w:pPr>
                                  <w:jc w:val="right"/>
                                  <w:rPr>
                                    <w:rFonts w:ascii="HY견고딕" w:eastAsia="HY견고딕"/>
                                    <w:sz w:val="36"/>
                                    <w:lang w:eastAsia="ko-KR"/>
                                  </w:rPr>
                                </w:pPr>
                                <w:r w:rsidRPr="008437D4">
                                  <w:rPr>
                                    <w:rFonts w:ascii="HY견고딕" w:eastAsia="HY견고딕" w:hint="eastAsia"/>
                                    <w:sz w:val="36"/>
                                    <w:lang w:eastAsia="ko-KR"/>
                                  </w:rPr>
                                  <w:t>2015180030 이동규</w:t>
                                </w:r>
                              </w:p>
                              <w:p w14:paraId="0EFB3186" w14:textId="367D3E3F" w:rsidR="00C5457C" w:rsidRPr="008437D4" w:rsidRDefault="00C5457C" w:rsidP="00342094">
                                <w:pPr>
                                  <w:jc w:val="right"/>
                                  <w:rPr>
                                    <w:rFonts w:ascii="HY견고딕" w:eastAsia="HY견고딕"/>
                                    <w:sz w:val="36"/>
                                    <w:lang w:eastAsia="ko-KR"/>
                                  </w:rPr>
                                </w:pPr>
                                <w:r w:rsidRPr="008437D4">
                                  <w:rPr>
                                    <w:rFonts w:ascii="HY견고딕" w:eastAsia="HY견고딕" w:hint="eastAsia"/>
                                    <w:sz w:val="36"/>
                                    <w:lang w:eastAsia="ko-KR"/>
                                  </w:rPr>
                                  <w:t xml:space="preserve"> 2015182004 김다혜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94000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4" o:spid="_x0000_s1026" type="#_x0000_t202" style="position:absolute;margin-left:36.75pt;margin-top:584.65pt;width:457.85pt;height:143.6pt;z-index:251658240;visibility:visible;mso-wrap-style:square;mso-width-percent:94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4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" filled="f" stroked="f">
                    <v:textbox>
                      <w:txbxContent>
                        <w:p w14:paraId="14DAE858" w14:textId="23C8813A" w:rsidR="00C5457C" w:rsidRDefault="00C5457C" w:rsidP="00342094">
                          <w:pPr>
                            <w:jc w:val="right"/>
                            <w:rPr>
                              <w:rFonts w:ascii="HY견고딕" w:eastAsia="HY견고딕"/>
                              <w:sz w:val="36"/>
                              <w:lang w:eastAsia="ko-KR"/>
                            </w:rPr>
                          </w:pPr>
                          <w:r>
                            <w:rPr>
                              <w:rFonts w:ascii="HY견고딕" w:eastAsia="HY견고딕" w:hint="eastAsia"/>
                              <w:sz w:val="36"/>
                              <w:lang w:eastAsia="ko-KR"/>
                            </w:rPr>
                            <w:t>월화 주간 반</w:t>
                          </w:r>
                        </w:p>
                        <w:p w14:paraId="19824AD3" w14:textId="77777777" w:rsidR="00C5457C" w:rsidRDefault="00C5457C" w:rsidP="00342094">
                          <w:pPr>
                            <w:jc w:val="right"/>
                            <w:rPr>
                              <w:rFonts w:ascii="HY견고딕" w:eastAsia="HY견고딕"/>
                              <w:sz w:val="36"/>
                              <w:lang w:eastAsia="ko-KR"/>
                            </w:rPr>
                          </w:pPr>
                          <w:r w:rsidRPr="008437D4">
                            <w:rPr>
                              <w:rFonts w:ascii="HY견고딕" w:eastAsia="HY견고딕" w:hint="eastAsia"/>
                              <w:sz w:val="36"/>
                              <w:lang w:eastAsia="ko-KR"/>
                            </w:rPr>
                            <w:t>2015180030 이동규</w:t>
                          </w:r>
                        </w:p>
                        <w:p w14:paraId="0EFB3186" w14:textId="367D3E3F" w:rsidR="00C5457C" w:rsidRPr="008437D4" w:rsidRDefault="00C5457C" w:rsidP="00342094">
                          <w:pPr>
                            <w:jc w:val="right"/>
                            <w:rPr>
                              <w:rFonts w:ascii="HY견고딕" w:eastAsia="HY견고딕"/>
                              <w:sz w:val="36"/>
                              <w:lang w:eastAsia="ko-KR"/>
                            </w:rPr>
                          </w:pPr>
                          <w:r w:rsidRPr="008437D4">
                            <w:rPr>
                              <w:rFonts w:ascii="HY견고딕" w:eastAsia="HY견고딕" w:hint="eastAsia"/>
                              <w:sz w:val="36"/>
                              <w:lang w:eastAsia="ko-KR"/>
                            </w:rPr>
                            <w:t xml:space="preserve"> 2015182004 김다혜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A2481">
            <w:rPr>
              <w:noProof/>
              <w:lang w:eastAsia="ko-K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D5F6737" wp14:editId="34AFB1DE">
                    <wp:simplePos x="0" y="0"/>
                    <wp:positionH relativeFrom="margin">
                      <wp:posOffset>6282055</wp:posOffset>
                    </wp:positionH>
                    <wp:positionV relativeFrom="margin">
                      <wp:posOffset>6517640</wp:posOffset>
                    </wp:positionV>
                    <wp:extent cx="123825" cy="3029585"/>
                    <wp:effectExtent l="0" t="0" r="9525" b="0"/>
                    <wp:wrapNone/>
                    <wp:docPr id="60" name="Rectangle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3825" cy="3029585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32500</wp14:pctHeight>
                    </wp14:sizeRelV>
                  </wp:anchor>
                </w:drawing>
              </mc:Choice>
              <mc:Fallback>
                <w:pict>
                  <v:rect id="Rectangle 9" o:spid="_x0000_s1026" style="position:absolute;left:0;text-align:left;margin-left:494.65pt;margin-top:513.2pt;width:9.75pt;height:238.55pt;z-index:251662336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" fillcolor="#d1282e [3215]" stroked="f">
                    <w10:wrap anchorx="margin" anchory="margin"/>
                  </v:rect>
                </w:pict>
              </mc:Fallback>
            </mc:AlternateContent>
          </w:r>
          <w:r w:rsidR="008437D4">
            <w:rPr>
              <w:noProof/>
              <w:lang w:eastAsia="ko-KR"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 wp14:anchorId="465AA6FF" wp14:editId="6CC482CA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962025</wp:posOffset>
                    </wp:positionV>
                    <wp:extent cx="5814695" cy="1276350"/>
                    <wp:effectExtent l="0" t="0" r="0" b="0"/>
                    <wp:wrapNone/>
                    <wp:docPr id="5" name="Text Box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814695" cy="1276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77F8FB" w14:textId="50ABAD0F" w:rsidR="00C5457C" w:rsidRPr="008437D4" w:rsidRDefault="00811D40" w:rsidP="00342094">
                                <w:pPr>
                                  <w:pStyle w:val="a4"/>
                                  <w:jc w:val="center"/>
                                  <w:rPr>
                                    <w:rFonts w:ascii="HY견고딕" w:eastAsia="HY견고딕"/>
                                    <w:sz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="HY견고딕" w:eastAsia="HY견고딕" w:hint="eastAsia"/>
                                      <w:sz w:val="96"/>
                                    </w:rPr>
                                    <w:alias w:val="부제"/>
                                    <w:tag w:val="Title"/>
                                    <w:id w:val="552893219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5457C" w:rsidRPr="008437D4">
                                      <w:rPr>
                                        <w:rFonts w:ascii="HY견고딕" w:eastAsia="HY견고딕" w:hint="eastAsia"/>
                                        <w:sz w:val="96"/>
                                        <w:lang w:eastAsia="ko-KR"/>
                                      </w:rPr>
                                      <w:t>armageddon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94000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26" o:spid="_x0000_s1027" type="#_x0000_t202" style="position:absolute;margin-left:0;margin-top:75.75pt;width:457.85pt;height:100.5pt;z-index:251654144;visibility:visible;mso-wrap-style:square;mso-width-percent:94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40;mso-height-percent: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" filled="f" stroked="f">
                    <v:textbox>
                      <w:txbxContent>
                        <w:p w14:paraId="2077F8FB" w14:textId="50ABAD0F" w:rsidR="00C5457C" w:rsidRPr="008437D4" w:rsidRDefault="00C5457C" w:rsidP="00342094">
                          <w:pPr>
                            <w:pStyle w:val="a4"/>
                            <w:jc w:val="center"/>
                            <w:rPr>
                              <w:rFonts w:ascii="HY견고딕" w:eastAsia="HY견고딕"/>
                              <w:sz w:val="96"/>
                            </w:rPr>
                          </w:pPr>
                          <w:sdt>
                            <w:sdtPr>
                              <w:rPr>
                                <w:rFonts w:ascii="HY견고딕" w:eastAsia="HY견고딕" w:hint="eastAsia"/>
                                <w:sz w:val="96"/>
                              </w:rPr>
                              <w:alias w:val="부제"/>
                              <w:tag w:val="Title"/>
                              <w:id w:val="552893219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 w:rsidRPr="008437D4">
                                <w:rPr>
                                  <w:rFonts w:ascii="HY견고딕" w:eastAsia="HY견고딕" w:hint="eastAsia"/>
                                  <w:sz w:val="96"/>
                                  <w:lang w:eastAsia="ko-KR"/>
                                </w:rPr>
                                <w:t>armageddon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342094">
            <w:rPr>
              <w:noProof/>
              <w:lang w:eastAsia="ko-KR"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1569BC9D" wp14:editId="50BA0D3B">
                    <wp:simplePos x="0" y="0"/>
                    <wp:positionH relativeFrom="margin">
                      <wp:posOffset>191069</wp:posOffset>
                    </wp:positionH>
                    <wp:positionV relativeFrom="margin">
                      <wp:posOffset>2031820</wp:posOffset>
                    </wp:positionV>
                    <wp:extent cx="6061075" cy="566420"/>
                    <wp:effectExtent l="0" t="0" r="0" b="5080"/>
                    <wp:wrapNone/>
                    <wp:docPr id="7" name="Text Box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061075" cy="566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38A883" w14:textId="7ED22C81" w:rsidR="00C5457C" w:rsidRPr="00342094" w:rsidRDefault="00811D40" w:rsidP="00A76CCA">
                                <w:pPr>
                                  <w:pStyle w:val="a5"/>
                                  <w:jc w:val="center"/>
                                  <w:rPr>
                                    <w:rFonts w:ascii="HY견고딕" w:eastAsia="HY견고딕"/>
                                    <w:lang w:eastAsia="ko-KR"/>
                                  </w:rPr>
                                </w:pPr>
                                <w:sdt>
                                  <w:sdtPr>
                                    <w:rPr>
                                      <w:rFonts w:ascii="HY견고딕" w:eastAsia="HY견고딕" w:hint="eastAsia"/>
                                    </w:rPr>
                                    <w:alias w:val="부제"/>
                                    <w:tag w:val="Subtitle"/>
                                    <w:id w:val="1475876440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5457C">
                                      <w:rPr>
                                        <w:rFonts w:ascii="HY견고딕" w:eastAsia="HY견고딕" w:hint="eastAsia"/>
                                        <w:lang w:eastAsia="ko-KR"/>
                                      </w:rPr>
                                      <w:t>[</w:t>
                                    </w:r>
                                    <w:r w:rsidR="00C5457C" w:rsidRPr="00342094">
                                      <w:rPr>
                                        <w:rFonts w:ascii="HY견고딕" w:eastAsia="HY견고딕" w:hAnsi="바탕체" w:cs="바탕체" w:hint="eastAsia"/>
                                        <w:lang w:eastAsia="ko-KR"/>
                                      </w:rPr>
                                      <w:t xml:space="preserve">컴퓨터 그래픽스 </w:t>
                                    </w:r>
                                    <w:r w:rsidR="00C5457C">
                                      <w:rPr>
                                        <w:rFonts w:ascii="HY견고딕" w:eastAsia="HY견고딕" w:hAnsi="바탕체" w:cs="바탕체" w:hint="eastAsia"/>
                                        <w:lang w:eastAsia="ko-KR"/>
                                      </w:rPr>
                                      <w:t>최종 프로젝트 개발 결과 보고서]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98000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11" o:spid="_x0000_s1028" type="#_x0000_t202" style="position:absolute;margin-left:15.05pt;margin-top:160pt;width:477.25pt;height:44.6pt;z-index:251656192;visibility:visible;mso-wrap-style:square;mso-width-percent:98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8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" filled="f" stroked="f">
                    <v:textbox>
                      <w:txbxContent>
                        <w:p w14:paraId="0E38A883" w14:textId="7ED22C81" w:rsidR="00C5457C" w:rsidRPr="00342094" w:rsidRDefault="00C5457C" w:rsidP="00A76CCA">
                          <w:pPr>
                            <w:pStyle w:val="a5"/>
                            <w:jc w:val="center"/>
                            <w:rPr>
                              <w:rFonts w:ascii="HY견고딕" w:eastAsia="HY견고딕"/>
                              <w:lang w:eastAsia="ko-KR"/>
                            </w:rPr>
                          </w:pPr>
                          <w:sdt>
                            <w:sdtPr>
                              <w:rPr>
                                <w:rFonts w:ascii="HY견고딕" w:eastAsia="HY견고딕" w:hint="eastAsia"/>
                              </w:rPr>
                              <w:alias w:val="부제"/>
                              <w:tag w:val="Subtitle"/>
                              <w:id w:val="1475876440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="HY견고딕" w:eastAsia="HY견고딕" w:hint="eastAsia"/>
                                  <w:lang w:eastAsia="ko-KR"/>
                                </w:rPr>
                                <w:t>[</w:t>
                              </w:r>
                              <w:r w:rsidRPr="00342094">
                                <w:rPr>
                                  <w:rFonts w:ascii="HY견고딕" w:eastAsia="HY견고딕" w:hAnsi="바탕체" w:cs="바탕체" w:hint="eastAsia"/>
                                  <w:lang w:eastAsia="ko-KR"/>
                                </w:rPr>
                                <w:t xml:space="preserve">컴퓨터 그래픽스 </w:t>
                              </w:r>
                              <w:r>
                                <w:rPr>
                                  <w:rFonts w:ascii="HY견고딕" w:eastAsia="HY견고딕" w:hAnsi="바탕체" w:cs="바탕체" w:hint="eastAsia"/>
                                  <w:lang w:eastAsia="ko-KR"/>
                                </w:rPr>
                                <w:t>최종 프로젝트 개발 결과 보고서]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E96E89">
            <w:rPr>
              <w:noProof/>
              <w:lang w:eastAsia="ko-K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5C9024B" wp14:editId="000AA1EF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6967855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453390</wp:posOffset>
                        </wp:positionV>
                      </mc:Fallback>
                    </mc:AlternateContent>
                    <wp:extent cx="123825" cy="6757670"/>
                    <wp:effectExtent l="0" t="0" r="9525" b="5080"/>
                    <wp:wrapNone/>
                    <wp:docPr id="63" name="Rectangl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3825" cy="675767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 xmlns:w16se="http://schemas.microsoft.com/office/word/2015/wordml/symex" xmlns:w15="http://schemas.microsoft.com/office/word/2012/wordml" xmlns:cx="http://schemas.microsoft.com/office/drawing/2014/chartex">
                <w:pict>
                  <v:rect w14:anchorId="7AB2940E" id="Rectangle 8" o:spid="_x0000_s1026" style="position:absolute;left:0;text-align:left;margin-left:0;margin-top:0;width:9.75pt;height:532.1pt;z-index:251660288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" fillcolor="black [3213]" stroked="f">
                    <w10:wrap anchorx="margin" anchory="margin"/>
                  </v:rect>
                </w:pict>
              </mc:Fallback>
            </mc:AlternateContent>
          </w:r>
          <w:r w:rsidR="00E96E89">
            <w:rPr>
              <w:noProof/>
              <w:lang w:eastAsia="ko-K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9EDD7F8" wp14:editId="032D2624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604000" cy="9764395"/>
                    <wp:effectExtent l="0" t="0" r="26035" b="23495"/>
                    <wp:wrapNone/>
                    <wp:docPr id="67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604000" cy="97643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107000</wp14:pctWidth>
                    </wp14:sizeRelH>
                    <wp14:sizeRelV relativeFrom="margin">
                      <wp14:pctHeight>105000</wp14:pctHeight>
                    </wp14:sizeRelV>
                  </wp:anchor>
                </w:drawing>
              </mc:Choice>
              <mc:Fallback xmlns:w16se="http://schemas.microsoft.com/office/word/2015/wordml/symex" xmlns:w15="http://schemas.microsoft.com/office/word/2012/wordml" xmlns:cx="http://schemas.microsoft.com/office/drawing/2014/chartex">
                <w:pict>
                  <v:rect w14:anchorId="1E95ED5E" id="Rectangle 4" o:spid="_x0000_s1026" style="position:absolute;left:0;text-align:left;margin-left:0;margin-top:0;width:520pt;height:768.85pt;z-index:251659264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" filled="f" strokecolor="black [3213]">
                    <w10:wrap anchorx="margin" anchory="margin"/>
                  </v:rect>
                </w:pict>
              </mc:Fallback>
            </mc:AlternateContent>
          </w:r>
          <w:r w:rsidR="001A63C7">
            <w:rPr>
              <w:sz w:val="56"/>
            </w:rPr>
            <w:br w:type="page"/>
          </w:r>
        </w:p>
      </w:sdtContent>
    </w:sdt>
    <w:p w14:paraId="21F922C1" w14:textId="3A320FB2" w:rsidR="003F6EFC" w:rsidRPr="00602969" w:rsidRDefault="003F6EFC" w:rsidP="003F6EFC">
      <w:pPr>
        <w:rPr>
          <w:rFonts w:ascii="HY견고딕" w:eastAsia="HY견고딕"/>
          <w:color w:val="000000" w:themeColor="text1"/>
          <w:sz w:val="56"/>
          <w:lang w:eastAsia="ko-KR"/>
        </w:rPr>
      </w:pPr>
      <w:r w:rsidRPr="00602969">
        <w:rPr>
          <w:rFonts w:ascii="HY견고딕" w:eastAsia="HY견고딕" w:hint="eastAsia"/>
          <w:color w:val="000000" w:themeColor="text1"/>
          <w:sz w:val="56"/>
          <w:lang w:eastAsia="ko-KR"/>
        </w:rPr>
        <w:lastRenderedPageBreak/>
        <w:t>1</w:t>
      </w:r>
      <w:r w:rsidR="00DC15BF" w:rsidRPr="00602969">
        <w:rPr>
          <w:rFonts w:ascii="HY견고딕" w:eastAsia="HY견고딕" w:hint="eastAsia"/>
          <w:color w:val="000000" w:themeColor="text1"/>
          <w:sz w:val="56"/>
          <w:lang w:eastAsia="ko-KR"/>
        </w:rPr>
        <w:t>. 게임소개</w:t>
      </w:r>
    </w:p>
    <w:p w14:paraId="3C4598A4" w14:textId="28D5DA24" w:rsidR="00DB2403" w:rsidRDefault="003F6EFC" w:rsidP="00BF10BA">
      <w:pPr>
        <w:rPr>
          <w:rFonts w:ascii="Adobe 고딕 Std B" w:eastAsia="Adobe 고딕 Std B" w:hAnsi="Adobe 고딕 Std B"/>
          <w:color w:val="000000" w:themeColor="text1"/>
          <w:sz w:val="24"/>
          <w:lang w:eastAsia="ko-KR"/>
        </w:rPr>
      </w:pPr>
      <w:r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우주비행선을 조종하여 지구로 떨어지는 운석을 격파하는 3 D 우주 슈팅게임입니다.</w:t>
      </w:r>
    </w:p>
    <w:p w14:paraId="1AC8DA2E" w14:textId="77777777" w:rsidR="003F6EFC" w:rsidRDefault="003F6EFC" w:rsidP="00BF10BA">
      <w:pPr>
        <w:rPr>
          <w:rFonts w:ascii="Adobe 고딕 Std B" w:eastAsia="Adobe 고딕 Std B" w:hAnsi="Adobe 고딕 Std B"/>
          <w:color w:val="000000" w:themeColor="text1"/>
          <w:sz w:val="24"/>
          <w:lang w:eastAsia="ko-KR"/>
        </w:rPr>
      </w:pPr>
    </w:p>
    <w:p w14:paraId="4A443918" w14:textId="64187EE4" w:rsidR="003F6EFC" w:rsidRPr="00602969" w:rsidRDefault="003F6EFC" w:rsidP="003F6EFC">
      <w:pPr>
        <w:rPr>
          <w:rFonts w:ascii="HY견고딕" w:eastAsia="HY견고딕"/>
          <w:color w:val="000000" w:themeColor="text1"/>
          <w:sz w:val="56"/>
          <w:lang w:eastAsia="ko-KR"/>
        </w:rPr>
      </w:pPr>
      <w:r w:rsidRPr="00602969">
        <w:rPr>
          <w:rFonts w:ascii="HY견고딕" w:eastAsia="HY견고딕" w:hint="eastAsia"/>
          <w:color w:val="000000" w:themeColor="text1"/>
          <w:sz w:val="56"/>
          <w:lang w:eastAsia="ko-KR"/>
        </w:rPr>
        <w:t>2. 구조소개</w:t>
      </w:r>
    </w:p>
    <w:p w14:paraId="48CA8208" w14:textId="7413A9D8" w:rsidR="00DB2403" w:rsidRPr="003F6EFC" w:rsidRDefault="003F6EFC" w:rsidP="003F6EFC">
      <w:pPr>
        <w:rPr>
          <w:rFonts w:ascii="Adobe 고딕 Std B" w:eastAsia="Adobe 고딕 Std B" w:hAnsi="Adobe 고딕 Std B"/>
          <w:color w:val="000000" w:themeColor="text1"/>
          <w:sz w:val="36"/>
          <w:lang w:eastAsia="ko-KR"/>
        </w:rPr>
      </w:pPr>
      <w:r w:rsidRPr="003F6EFC">
        <w:rPr>
          <w:rFonts w:ascii="Adobe 고딕 Std B" w:eastAsia="Adobe 고딕 Std B" w:hAnsi="Adobe 고딕 Std B"/>
          <w:noProof/>
          <w:color w:val="000000" w:themeColor="text1"/>
          <w:sz w:val="36"/>
          <w:lang w:eastAsia="ko-K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167C519" wp14:editId="49788478">
                <wp:simplePos x="0" y="0"/>
                <wp:positionH relativeFrom="column">
                  <wp:posOffset>1429603</wp:posOffset>
                </wp:positionH>
                <wp:positionV relativeFrom="paragraph">
                  <wp:posOffset>1422</wp:posOffset>
                </wp:positionV>
                <wp:extent cx="4524233" cy="6277970"/>
                <wp:effectExtent l="0" t="0" r="10160" b="27940"/>
                <wp:wrapNone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4233" cy="627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14368" w14:textId="351AE0A8" w:rsidR="00C5457C" w:rsidRPr="00A45F82" w:rsidRDefault="00C5457C" w:rsidP="00960438">
                            <w:pPr>
                              <w:pStyle w:val="a9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dobe 고딕 Std B" w:eastAsia="Adobe 고딕 Std B" w:hAnsi="Adobe 고딕 Std B"/>
                                <w:sz w:val="28"/>
                                <w:lang w:eastAsia="ko-KR"/>
                              </w:rPr>
                            </w:pPr>
                            <w:r w:rsidRPr="00A45F82">
                              <w:rPr>
                                <w:rFonts w:ascii="Adobe 고딕 Std B" w:eastAsia="Adobe 고딕 Std B" w:hAnsi="Adobe 고딕 Std B" w:hint="eastAsia"/>
                                <w:sz w:val="28"/>
                                <w:lang w:eastAsia="ko-KR"/>
                              </w:rPr>
                              <w:t xml:space="preserve">필터로 분류를 나누어 </w:t>
                            </w:r>
                            <w:proofErr w:type="gramStart"/>
                            <w:r w:rsidRPr="00A45F82">
                              <w:rPr>
                                <w:rFonts w:ascii="Adobe 고딕 Std B" w:eastAsia="Adobe 고딕 Std B" w:hAnsi="Adobe 고딕 Std B" w:hint="eastAsia"/>
                                <w:sz w:val="28"/>
                                <w:lang w:eastAsia="ko-KR"/>
                              </w:rPr>
                              <w:t>관련된 .</w:t>
                            </w:r>
                            <w:proofErr w:type="spellStart"/>
                            <w:r w:rsidRPr="00A45F82">
                              <w:rPr>
                                <w:rFonts w:ascii="Adobe 고딕 Std B" w:eastAsia="Adobe 고딕 Std B" w:hAnsi="Adobe 고딕 Std B" w:hint="eastAsia"/>
                                <w:sz w:val="28"/>
                                <w:lang w:eastAsia="ko-KR"/>
                              </w:rPr>
                              <w:t>cpp</w:t>
                            </w:r>
                            <w:proofErr w:type="spellEnd"/>
                            <w:r w:rsidRPr="00A45F82">
                              <w:rPr>
                                <w:rFonts w:ascii="Adobe 고딕 Std B" w:eastAsia="Adobe 고딕 Std B" w:hAnsi="Adobe 고딕 Std B" w:hint="eastAsia"/>
                                <w:sz w:val="28"/>
                                <w:lang w:eastAsia="ko-KR"/>
                              </w:rPr>
                              <w:t>와</w:t>
                            </w:r>
                            <w:proofErr w:type="gramEnd"/>
                            <w:r w:rsidRPr="00A45F82">
                              <w:rPr>
                                <w:rFonts w:ascii="Adobe 고딕 Std B" w:eastAsia="Adobe 고딕 Std B" w:hAnsi="Adobe 고딕 Std B" w:hint="eastAsia"/>
                                <w:sz w:val="28"/>
                                <w:lang w:eastAsia="ko-KR"/>
                              </w:rPr>
                              <w:t xml:space="preserve"> .h파일을 </w:t>
                            </w:r>
                            <w:r w:rsidR="001B5B36">
                              <w:rPr>
                                <w:rFonts w:ascii="Adobe 고딕 Std B" w:eastAsia="Adobe 고딕 Std B" w:hAnsi="Adobe 고딕 Std B" w:hint="eastAsia"/>
                                <w:sz w:val="28"/>
                                <w:lang w:eastAsia="ko-KR"/>
                              </w:rPr>
                              <w:t>배치</w:t>
                            </w:r>
                          </w:p>
                          <w:p w14:paraId="3FEEA478" w14:textId="77777777" w:rsidR="00C5457C" w:rsidRPr="001B5B36" w:rsidRDefault="00C5457C" w:rsidP="00960438">
                            <w:pPr>
                              <w:rPr>
                                <w:rFonts w:ascii="Adobe 고딕 Std B" w:eastAsia="Adobe 고딕 Std B" w:hAnsi="Adobe 고딕 Std B"/>
                                <w:sz w:val="28"/>
                                <w:lang w:eastAsia="ko-KR"/>
                              </w:rPr>
                            </w:pPr>
                          </w:p>
                          <w:p w14:paraId="183E641C" w14:textId="5FB7F093" w:rsidR="00C5457C" w:rsidRPr="00A45F82" w:rsidRDefault="00C5457C" w:rsidP="00960438">
                            <w:pPr>
                              <w:pStyle w:val="a9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dobe 고딕 Std B" w:eastAsia="Adobe 고딕 Std B" w:hAnsi="Adobe 고딕 Std B"/>
                                <w:sz w:val="28"/>
                                <w:lang w:eastAsia="ko-KR"/>
                              </w:rPr>
                            </w:pPr>
                            <w:r w:rsidRPr="00A45F82">
                              <w:rPr>
                                <w:rFonts w:ascii="Adobe 고딕 Std B" w:eastAsia="Adobe 고딕 Std B" w:hAnsi="Adobe 고딕 Std B" w:hint="eastAsia"/>
                                <w:sz w:val="28"/>
                                <w:lang w:eastAsia="ko-KR"/>
                              </w:rPr>
                              <w:t xml:space="preserve">클래스를 이용하여 코드를 교환하거나 합칠 때 서로의 코드를 알기 쉽게 </w:t>
                            </w:r>
                            <w:r w:rsidR="001B5B36">
                              <w:rPr>
                                <w:rFonts w:ascii="Adobe 고딕 Std B" w:eastAsia="Adobe 고딕 Std B" w:hAnsi="Adobe 고딕 Std B" w:hint="eastAsia"/>
                                <w:sz w:val="28"/>
                                <w:lang w:eastAsia="ko-KR"/>
                              </w:rPr>
                              <w:t>작성</w:t>
                            </w:r>
                          </w:p>
                          <w:p w14:paraId="628EB83A" w14:textId="77777777" w:rsidR="00C5457C" w:rsidRPr="001B5B36" w:rsidRDefault="00C5457C" w:rsidP="00960438">
                            <w:pPr>
                              <w:rPr>
                                <w:rFonts w:ascii="Adobe 고딕 Std B" w:eastAsia="Adobe 고딕 Std B" w:hAnsi="Adobe 고딕 Std B"/>
                                <w:sz w:val="28"/>
                                <w:lang w:eastAsia="ko-KR"/>
                              </w:rPr>
                            </w:pPr>
                          </w:p>
                          <w:p w14:paraId="6D026E35" w14:textId="2F8D0B32" w:rsidR="00C5457C" w:rsidRPr="00A45F82" w:rsidRDefault="00C5457C" w:rsidP="00960438">
                            <w:pPr>
                              <w:pStyle w:val="a9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dobe 고딕 Std B" w:eastAsia="Adobe 고딕 Std B" w:hAnsi="Adobe 고딕 Std B"/>
                                <w:sz w:val="28"/>
                                <w:lang w:eastAsia="ko-KR"/>
                              </w:rPr>
                            </w:pPr>
                            <w:r w:rsidRPr="00A45F82">
                              <w:rPr>
                                <w:rFonts w:ascii="Adobe 고딕 Std B" w:eastAsia="Adobe 고딕 Std B" w:hAnsi="Adobe 고딕 Std B" w:hint="eastAsia"/>
                                <w:sz w:val="28"/>
                                <w:lang w:eastAsia="ko-KR"/>
                              </w:rPr>
                              <w:t xml:space="preserve">이해하기 쉽게 기호상수를 </w:t>
                            </w:r>
                            <w:r w:rsidR="001B5B36">
                              <w:rPr>
                                <w:rFonts w:ascii="Adobe 고딕 Std B" w:eastAsia="Adobe 고딕 Std B" w:hAnsi="Adobe 고딕 Std B" w:hint="eastAsia"/>
                                <w:sz w:val="28"/>
                                <w:lang w:eastAsia="ko-KR"/>
                              </w:rPr>
                              <w:t>사용</w:t>
                            </w:r>
                          </w:p>
                          <w:p w14:paraId="2F7ED92B" w14:textId="77777777" w:rsidR="00C5457C" w:rsidRPr="001B5B36" w:rsidRDefault="00C5457C" w:rsidP="00960438">
                            <w:pPr>
                              <w:rPr>
                                <w:rFonts w:ascii="Adobe 고딕 Std B" w:eastAsia="Adobe 고딕 Std B" w:hAnsi="Adobe 고딕 Std B"/>
                                <w:sz w:val="28"/>
                                <w:lang w:eastAsia="ko-KR"/>
                              </w:rPr>
                            </w:pPr>
                          </w:p>
                          <w:p w14:paraId="14CF0506" w14:textId="19A8E441" w:rsidR="00C5457C" w:rsidRPr="00A45F82" w:rsidRDefault="00C5457C" w:rsidP="00960438">
                            <w:pPr>
                              <w:pStyle w:val="a9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dobe 고딕 Std B" w:eastAsia="Adobe 고딕 Std B" w:hAnsi="Adobe 고딕 Std B"/>
                                <w:sz w:val="28"/>
                                <w:lang w:eastAsia="ko-KR"/>
                              </w:rPr>
                            </w:pPr>
                            <w:r w:rsidRPr="00A45F82">
                              <w:rPr>
                                <w:rFonts w:ascii="Adobe 고딕 Std B" w:eastAsia="Adobe 고딕 Std B" w:hAnsi="Adobe 고딕 Std B" w:hint="eastAsia"/>
                                <w:sz w:val="28"/>
                                <w:lang w:eastAsia="ko-KR"/>
                              </w:rPr>
                              <w:t xml:space="preserve">복잡한 코드는 함수 여러 개로 분할시켜 수정하기 쉽게 </w:t>
                            </w:r>
                            <w:r w:rsidR="001B5B36">
                              <w:rPr>
                                <w:rFonts w:ascii="Adobe 고딕 Std B" w:eastAsia="Adobe 고딕 Std B" w:hAnsi="Adobe 고딕 Std B" w:hint="eastAsia"/>
                                <w:sz w:val="28"/>
                                <w:lang w:eastAsia="ko-KR"/>
                              </w:rPr>
                              <w:t>작업</w:t>
                            </w:r>
                          </w:p>
                          <w:p w14:paraId="3E77CBB7" w14:textId="77777777" w:rsidR="00C5457C" w:rsidRPr="001B5B36" w:rsidRDefault="00C5457C" w:rsidP="00960438">
                            <w:pPr>
                              <w:rPr>
                                <w:rFonts w:ascii="Adobe 고딕 Std B" w:eastAsia="Adobe 고딕 Std B" w:hAnsi="Adobe 고딕 Std B"/>
                                <w:sz w:val="28"/>
                                <w:lang w:eastAsia="ko-KR"/>
                              </w:rPr>
                            </w:pPr>
                          </w:p>
                          <w:p w14:paraId="330E9274" w14:textId="7F4209E9" w:rsidR="00C5457C" w:rsidRPr="00A45F82" w:rsidRDefault="00C5457C" w:rsidP="00960438">
                            <w:pPr>
                              <w:pStyle w:val="a9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dobe 고딕 Std B" w:eastAsia="Adobe 고딕 Std B" w:hAnsi="Adobe 고딕 Std B"/>
                                <w:sz w:val="28"/>
                                <w:lang w:eastAsia="ko-KR"/>
                              </w:rPr>
                            </w:pPr>
                            <w:r w:rsidRPr="00A45F82">
                              <w:rPr>
                                <w:rFonts w:ascii="Adobe 고딕 Std B" w:eastAsia="Adobe 고딕 Std B" w:hAnsi="Adobe 고딕 Std B" w:hint="eastAsia"/>
                                <w:sz w:val="28"/>
                                <w:lang w:eastAsia="ko-KR"/>
                              </w:rPr>
                              <w:t xml:space="preserve">공통적으로 사용하는 코드는 class로 만들어 통일성 있도록 </w:t>
                            </w:r>
                            <w:r w:rsidR="001B5B36">
                              <w:rPr>
                                <w:rFonts w:ascii="Adobe 고딕 Std B" w:eastAsia="Adobe 고딕 Std B" w:hAnsi="Adobe 고딕 Std B" w:hint="eastAsia"/>
                                <w:sz w:val="28"/>
                                <w:lang w:eastAsia="ko-KR"/>
                              </w:rPr>
                              <w:t>관리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텍스트 상자 2" o:spid="_x0000_s1029" type="#_x0000_t202" style="position:absolute;margin-left:112.55pt;margin-top:.1pt;width:356.25pt;height:494.3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" strokecolor="white [3212]">
                <v:textbox>
                  <w:txbxContent>
                    <w:p w14:paraId="21D14368" w14:textId="351AE0A8" w:rsidR="00C5457C" w:rsidRPr="00A45F82" w:rsidRDefault="00C5457C" w:rsidP="00960438">
                      <w:pPr>
                        <w:pStyle w:val="a9"/>
                        <w:numPr>
                          <w:ilvl w:val="0"/>
                          <w:numId w:val="7"/>
                        </w:numPr>
                        <w:rPr>
                          <w:rFonts w:ascii="Adobe 고딕 Std B" w:eastAsia="Adobe 고딕 Std B" w:hAnsi="Adobe 고딕 Std B"/>
                          <w:sz w:val="28"/>
                          <w:lang w:eastAsia="ko-KR"/>
                        </w:rPr>
                      </w:pPr>
                      <w:r w:rsidRPr="00A45F82">
                        <w:rPr>
                          <w:rFonts w:ascii="Adobe 고딕 Std B" w:eastAsia="Adobe 고딕 Std B" w:hAnsi="Adobe 고딕 Std B" w:hint="eastAsia"/>
                          <w:sz w:val="28"/>
                          <w:lang w:eastAsia="ko-KR"/>
                        </w:rPr>
                        <w:t xml:space="preserve">필터로 분류를 나누어 </w:t>
                      </w:r>
                      <w:proofErr w:type="gramStart"/>
                      <w:r w:rsidRPr="00A45F82">
                        <w:rPr>
                          <w:rFonts w:ascii="Adobe 고딕 Std B" w:eastAsia="Adobe 고딕 Std B" w:hAnsi="Adobe 고딕 Std B" w:hint="eastAsia"/>
                          <w:sz w:val="28"/>
                          <w:lang w:eastAsia="ko-KR"/>
                        </w:rPr>
                        <w:t>관련된 .</w:t>
                      </w:r>
                      <w:proofErr w:type="spellStart"/>
                      <w:r w:rsidRPr="00A45F82">
                        <w:rPr>
                          <w:rFonts w:ascii="Adobe 고딕 Std B" w:eastAsia="Adobe 고딕 Std B" w:hAnsi="Adobe 고딕 Std B" w:hint="eastAsia"/>
                          <w:sz w:val="28"/>
                          <w:lang w:eastAsia="ko-KR"/>
                        </w:rPr>
                        <w:t>cpp</w:t>
                      </w:r>
                      <w:proofErr w:type="spellEnd"/>
                      <w:r w:rsidRPr="00A45F82">
                        <w:rPr>
                          <w:rFonts w:ascii="Adobe 고딕 Std B" w:eastAsia="Adobe 고딕 Std B" w:hAnsi="Adobe 고딕 Std B" w:hint="eastAsia"/>
                          <w:sz w:val="28"/>
                          <w:lang w:eastAsia="ko-KR"/>
                        </w:rPr>
                        <w:t>와</w:t>
                      </w:r>
                      <w:proofErr w:type="gramEnd"/>
                      <w:r w:rsidRPr="00A45F82">
                        <w:rPr>
                          <w:rFonts w:ascii="Adobe 고딕 Std B" w:eastAsia="Adobe 고딕 Std B" w:hAnsi="Adobe 고딕 Std B" w:hint="eastAsia"/>
                          <w:sz w:val="28"/>
                          <w:lang w:eastAsia="ko-KR"/>
                        </w:rPr>
                        <w:t xml:space="preserve"> .h파일을 </w:t>
                      </w:r>
                      <w:r w:rsidR="001B5B36">
                        <w:rPr>
                          <w:rFonts w:ascii="Adobe 고딕 Std B" w:eastAsia="Adobe 고딕 Std B" w:hAnsi="Adobe 고딕 Std B" w:hint="eastAsia"/>
                          <w:sz w:val="28"/>
                          <w:lang w:eastAsia="ko-KR"/>
                        </w:rPr>
                        <w:t>배치</w:t>
                      </w:r>
                    </w:p>
                    <w:p w14:paraId="3FEEA478" w14:textId="77777777" w:rsidR="00C5457C" w:rsidRPr="001B5B36" w:rsidRDefault="00C5457C" w:rsidP="00960438">
                      <w:pPr>
                        <w:rPr>
                          <w:rFonts w:ascii="Adobe 고딕 Std B" w:eastAsia="Adobe 고딕 Std B" w:hAnsi="Adobe 고딕 Std B"/>
                          <w:sz w:val="28"/>
                          <w:lang w:eastAsia="ko-KR"/>
                        </w:rPr>
                      </w:pPr>
                    </w:p>
                    <w:p w14:paraId="183E641C" w14:textId="5FB7F093" w:rsidR="00C5457C" w:rsidRPr="00A45F82" w:rsidRDefault="00C5457C" w:rsidP="00960438">
                      <w:pPr>
                        <w:pStyle w:val="a9"/>
                        <w:numPr>
                          <w:ilvl w:val="0"/>
                          <w:numId w:val="7"/>
                        </w:numPr>
                        <w:rPr>
                          <w:rFonts w:ascii="Adobe 고딕 Std B" w:eastAsia="Adobe 고딕 Std B" w:hAnsi="Adobe 고딕 Std B"/>
                          <w:sz w:val="28"/>
                          <w:lang w:eastAsia="ko-KR"/>
                        </w:rPr>
                      </w:pPr>
                      <w:r w:rsidRPr="00A45F82">
                        <w:rPr>
                          <w:rFonts w:ascii="Adobe 고딕 Std B" w:eastAsia="Adobe 고딕 Std B" w:hAnsi="Adobe 고딕 Std B" w:hint="eastAsia"/>
                          <w:sz w:val="28"/>
                          <w:lang w:eastAsia="ko-KR"/>
                        </w:rPr>
                        <w:t xml:space="preserve">클래스를 이용하여 코드를 교환하거나 합칠 때 서로의 코드를 알기 쉽게 </w:t>
                      </w:r>
                      <w:r w:rsidR="001B5B36">
                        <w:rPr>
                          <w:rFonts w:ascii="Adobe 고딕 Std B" w:eastAsia="Adobe 고딕 Std B" w:hAnsi="Adobe 고딕 Std B" w:hint="eastAsia"/>
                          <w:sz w:val="28"/>
                          <w:lang w:eastAsia="ko-KR"/>
                        </w:rPr>
                        <w:t>작성</w:t>
                      </w:r>
                    </w:p>
                    <w:p w14:paraId="628EB83A" w14:textId="77777777" w:rsidR="00C5457C" w:rsidRPr="001B5B36" w:rsidRDefault="00C5457C" w:rsidP="00960438">
                      <w:pPr>
                        <w:rPr>
                          <w:rFonts w:ascii="Adobe 고딕 Std B" w:eastAsia="Adobe 고딕 Std B" w:hAnsi="Adobe 고딕 Std B"/>
                          <w:sz w:val="28"/>
                          <w:lang w:eastAsia="ko-KR"/>
                        </w:rPr>
                      </w:pPr>
                    </w:p>
                    <w:p w14:paraId="6D026E35" w14:textId="2F8D0B32" w:rsidR="00C5457C" w:rsidRPr="00A45F82" w:rsidRDefault="00C5457C" w:rsidP="00960438">
                      <w:pPr>
                        <w:pStyle w:val="a9"/>
                        <w:numPr>
                          <w:ilvl w:val="0"/>
                          <w:numId w:val="7"/>
                        </w:numPr>
                        <w:rPr>
                          <w:rFonts w:ascii="Adobe 고딕 Std B" w:eastAsia="Adobe 고딕 Std B" w:hAnsi="Adobe 고딕 Std B"/>
                          <w:sz w:val="28"/>
                          <w:lang w:eastAsia="ko-KR"/>
                        </w:rPr>
                      </w:pPr>
                      <w:r w:rsidRPr="00A45F82">
                        <w:rPr>
                          <w:rFonts w:ascii="Adobe 고딕 Std B" w:eastAsia="Adobe 고딕 Std B" w:hAnsi="Adobe 고딕 Std B" w:hint="eastAsia"/>
                          <w:sz w:val="28"/>
                          <w:lang w:eastAsia="ko-KR"/>
                        </w:rPr>
                        <w:t xml:space="preserve">이해하기 쉽게 기호상수를 </w:t>
                      </w:r>
                      <w:r w:rsidR="001B5B36">
                        <w:rPr>
                          <w:rFonts w:ascii="Adobe 고딕 Std B" w:eastAsia="Adobe 고딕 Std B" w:hAnsi="Adobe 고딕 Std B" w:hint="eastAsia"/>
                          <w:sz w:val="28"/>
                          <w:lang w:eastAsia="ko-KR"/>
                        </w:rPr>
                        <w:t>사용</w:t>
                      </w:r>
                    </w:p>
                    <w:p w14:paraId="2F7ED92B" w14:textId="77777777" w:rsidR="00C5457C" w:rsidRPr="001B5B36" w:rsidRDefault="00C5457C" w:rsidP="00960438">
                      <w:pPr>
                        <w:rPr>
                          <w:rFonts w:ascii="Adobe 고딕 Std B" w:eastAsia="Adobe 고딕 Std B" w:hAnsi="Adobe 고딕 Std B"/>
                          <w:sz w:val="28"/>
                          <w:lang w:eastAsia="ko-KR"/>
                        </w:rPr>
                      </w:pPr>
                    </w:p>
                    <w:p w14:paraId="14CF0506" w14:textId="19A8E441" w:rsidR="00C5457C" w:rsidRPr="00A45F82" w:rsidRDefault="00C5457C" w:rsidP="00960438">
                      <w:pPr>
                        <w:pStyle w:val="a9"/>
                        <w:numPr>
                          <w:ilvl w:val="0"/>
                          <w:numId w:val="7"/>
                        </w:numPr>
                        <w:rPr>
                          <w:rFonts w:ascii="Adobe 고딕 Std B" w:eastAsia="Adobe 고딕 Std B" w:hAnsi="Adobe 고딕 Std B"/>
                          <w:sz w:val="28"/>
                          <w:lang w:eastAsia="ko-KR"/>
                        </w:rPr>
                      </w:pPr>
                      <w:r w:rsidRPr="00A45F82">
                        <w:rPr>
                          <w:rFonts w:ascii="Adobe 고딕 Std B" w:eastAsia="Adobe 고딕 Std B" w:hAnsi="Adobe 고딕 Std B" w:hint="eastAsia"/>
                          <w:sz w:val="28"/>
                          <w:lang w:eastAsia="ko-KR"/>
                        </w:rPr>
                        <w:t xml:space="preserve">복잡한 코드는 함수 여러 개로 분할시켜 수정하기 쉽게 </w:t>
                      </w:r>
                      <w:r w:rsidR="001B5B36">
                        <w:rPr>
                          <w:rFonts w:ascii="Adobe 고딕 Std B" w:eastAsia="Adobe 고딕 Std B" w:hAnsi="Adobe 고딕 Std B" w:hint="eastAsia"/>
                          <w:sz w:val="28"/>
                          <w:lang w:eastAsia="ko-KR"/>
                        </w:rPr>
                        <w:t>작업</w:t>
                      </w:r>
                    </w:p>
                    <w:p w14:paraId="3E77CBB7" w14:textId="77777777" w:rsidR="00C5457C" w:rsidRPr="001B5B36" w:rsidRDefault="00C5457C" w:rsidP="00960438">
                      <w:pPr>
                        <w:rPr>
                          <w:rFonts w:ascii="Adobe 고딕 Std B" w:eastAsia="Adobe 고딕 Std B" w:hAnsi="Adobe 고딕 Std B"/>
                          <w:sz w:val="28"/>
                          <w:lang w:eastAsia="ko-KR"/>
                        </w:rPr>
                      </w:pPr>
                    </w:p>
                    <w:p w14:paraId="330E9274" w14:textId="7F4209E9" w:rsidR="00C5457C" w:rsidRPr="00A45F82" w:rsidRDefault="00C5457C" w:rsidP="00960438">
                      <w:pPr>
                        <w:pStyle w:val="a9"/>
                        <w:numPr>
                          <w:ilvl w:val="0"/>
                          <w:numId w:val="7"/>
                        </w:numPr>
                        <w:rPr>
                          <w:rFonts w:ascii="Adobe 고딕 Std B" w:eastAsia="Adobe 고딕 Std B" w:hAnsi="Adobe 고딕 Std B"/>
                          <w:sz w:val="28"/>
                          <w:lang w:eastAsia="ko-KR"/>
                        </w:rPr>
                      </w:pPr>
                      <w:r w:rsidRPr="00A45F82">
                        <w:rPr>
                          <w:rFonts w:ascii="Adobe 고딕 Std B" w:eastAsia="Adobe 고딕 Std B" w:hAnsi="Adobe 고딕 Std B" w:hint="eastAsia"/>
                          <w:sz w:val="28"/>
                          <w:lang w:eastAsia="ko-KR"/>
                        </w:rPr>
                        <w:t xml:space="preserve">공통적으로 사용하는 코드는 class로 만들어 통일성 있도록 </w:t>
                      </w:r>
                      <w:r w:rsidR="001B5B36">
                        <w:rPr>
                          <w:rFonts w:ascii="Adobe 고딕 Std B" w:eastAsia="Adobe 고딕 Std B" w:hAnsi="Adobe 고딕 Std B" w:hint="eastAsia"/>
                          <w:sz w:val="28"/>
                          <w:lang w:eastAsia="ko-KR"/>
                        </w:rPr>
                        <w:t>관리</w:t>
                      </w:r>
                    </w:p>
                  </w:txbxContent>
                </v:textbox>
              </v:shape>
            </w:pict>
          </mc:Fallback>
        </mc:AlternateContent>
      </w:r>
      <w:r w:rsidR="00811D40">
        <w:rPr>
          <w:rFonts w:ascii="Adobe 고딕 Std B" w:eastAsia="Adobe 고딕 Std B" w:hAnsi="Adobe 고딕 Std B"/>
          <w:color w:val="000000" w:themeColor="text1"/>
          <w:sz w:val="36"/>
          <w:lang w:eastAsia="ko-KR"/>
        </w:rPr>
        <w:pict w14:anchorId="6952C9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1pt;height:514.5pt">
            <v:imagedata r:id="rId10" o:title="1"/>
          </v:shape>
        </w:pict>
      </w:r>
    </w:p>
    <w:p w14:paraId="7D7C1341" w14:textId="63A0FB67" w:rsidR="00960438" w:rsidRPr="00602969" w:rsidRDefault="00960438" w:rsidP="00960438">
      <w:pPr>
        <w:rPr>
          <w:rFonts w:ascii="HY견고딕" w:eastAsia="HY견고딕"/>
          <w:color w:val="000000" w:themeColor="text1"/>
          <w:sz w:val="56"/>
          <w:lang w:eastAsia="ko-KR"/>
        </w:rPr>
      </w:pPr>
      <w:r w:rsidRPr="00602969">
        <w:rPr>
          <w:rFonts w:ascii="HY견고딕" w:eastAsia="HY견고딕" w:hint="eastAsia"/>
          <w:color w:val="000000" w:themeColor="text1"/>
          <w:sz w:val="56"/>
          <w:lang w:eastAsia="ko-KR"/>
        </w:rPr>
        <w:lastRenderedPageBreak/>
        <w:t xml:space="preserve">3. 팀원간 작업한 내용 </w:t>
      </w:r>
    </w:p>
    <w:tbl>
      <w:tblPr>
        <w:tblStyle w:val="-2"/>
        <w:tblpPr w:leftFromText="142" w:rightFromText="142" w:vertAnchor="text" w:horzAnchor="margin" w:tblpXSpec="center" w:tblpY="124"/>
        <w:tblW w:w="0" w:type="auto"/>
        <w:tblLook w:val="04A0" w:firstRow="1" w:lastRow="0" w:firstColumn="1" w:lastColumn="0" w:noHBand="0" w:noVBand="1"/>
      </w:tblPr>
      <w:tblGrid>
        <w:gridCol w:w="4972"/>
        <w:gridCol w:w="4973"/>
      </w:tblGrid>
      <w:tr w:rsidR="00960438" w14:paraId="1EFF47D7" w14:textId="77777777" w:rsidTr="001B5B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2" w:type="dxa"/>
          </w:tcPr>
          <w:p w14:paraId="396BA8D9" w14:textId="5E4D0521" w:rsidR="00960438" w:rsidRPr="00602969" w:rsidRDefault="00960438" w:rsidP="00960438">
            <w:pPr>
              <w:spacing w:line="276" w:lineRule="auto"/>
              <w:jc w:val="center"/>
              <w:rPr>
                <w:rFonts w:ascii="Adobe 고딕 Std B" w:eastAsia="Adobe 고딕 Std B" w:hAnsi="Adobe 고딕 Std B" w:cs="한컴돋움"/>
                <w:b w:val="0"/>
                <w:color w:val="auto"/>
                <w:sz w:val="28"/>
                <w:lang w:eastAsia="ko-KR"/>
              </w:rPr>
            </w:pPr>
            <w:r w:rsidRPr="00602969">
              <w:rPr>
                <w:rFonts w:ascii="Adobe 고딕 Std B" w:eastAsia="Adobe 고딕 Std B" w:hAnsi="Adobe 고딕 Std B" w:cs="한컴돋움" w:hint="eastAsia"/>
                <w:b w:val="0"/>
                <w:color w:val="auto"/>
                <w:sz w:val="28"/>
                <w:lang w:eastAsia="ko-KR"/>
              </w:rPr>
              <w:t>이동규</w:t>
            </w:r>
          </w:p>
        </w:tc>
        <w:tc>
          <w:tcPr>
            <w:tcW w:w="4973" w:type="dxa"/>
          </w:tcPr>
          <w:p w14:paraId="723965B2" w14:textId="06A416E8" w:rsidR="00960438" w:rsidRPr="00602969" w:rsidRDefault="00960438" w:rsidP="0096043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dobe 고딕 Std B" w:eastAsia="Adobe 고딕 Std B" w:hAnsi="Adobe 고딕 Std B" w:cs="한컴돋움"/>
                <w:b w:val="0"/>
                <w:color w:val="auto"/>
                <w:sz w:val="28"/>
                <w:lang w:eastAsia="ko-KR"/>
              </w:rPr>
            </w:pPr>
            <w:r w:rsidRPr="00602969">
              <w:rPr>
                <w:rFonts w:ascii="Adobe 고딕 Std B" w:eastAsia="Adobe 고딕 Std B" w:hAnsi="Adobe 고딕 Std B" w:cs="한컴돋움" w:hint="eastAsia"/>
                <w:b w:val="0"/>
                <w:color w:val="auto"/>
                <w:sz w:val="28"/>
                <w:lang w:eastAsia="ko-KR"/>
              </w:rPr>
              <w:t>김다혜</w:t>
            </w:r>
          </w:p>
        </w:tc>
      </w:tr>
      <w:tr w:rsidR="00960438" w14:paraId="5D1BCF36" w14:textId="77777777" w:rsidTr="001B5B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2" w:type="dxa"/>
          </w:tcPr>
          <w:p w14:paraId="3EE6A881" w14:textId="77777777" w:rsidR="00960438" w:rsidRPr="00602969" w:rsidRDefault="001A20C2" w:rsidP="00960438">
            <w:pPr>
              <w:spacing w:line="276" w:lineRule="auto"/>
              <w:rPr>
                <w:rFonts w:ascii="Adobe 고딕 Std B" w:eastAsia="Adobe 고딕 Std B" w:hAnsi="Adobe 고딕 Std B" w:cs="한컴돋움"/>
                <w:b w:val="0"/>
                <w:sz w:val="28"/>
                <w:lang w:eastAsia="ko-KR"/>
              </w:rPr>
            </w:pPr>
            <w:r w:rsidRPr="00602969">
              <w:rPr>
                <w:rFonts w:ascii="Adobe 고딕 Std B" w:eastAsia="Adobe 고딕 Std B" w:hAnsi="Adobe 고딕 Std B" w:cs="한컴돋움" w:hint="eastAsia"/>
                <w:b w:val="0"/>
                <w:sz w:val="28"/>
                <w:lang w:eastAsia="ko-KR"/>
              </w:rPr>
              <w:t>전투기, 인공위성 모델링</w:t>
            </w:r>
          </w:p>
          <w:p w14:paraId="4273C56B" w14:textId="6242BD12" w:rsidR="001A20C2" w:rsidRPr="00602969" w:rsidRDefault="001A20C2" w:rsidP="00960438">
            <w:pPr>
              <w:spacing w:line="276" w:lineRule="auto"/>
              <w:rPr>
                <w:rFonts w:ascii="Adobe 고딕 Std B" w:eastAsia="Adobe 고딕 Std B" w:hAnsi="Adobe 고딕 Std B" w:cs="한컴돋움"/>
                <w:b w:val="0"/>
                <w:sz w:val="28"/>
                <w:lang w:eastAsia="ko-KR"/>
              </w:rPr>
            </w:pPr>
            <w:r w:rsidRPr="00602969">
              <w:rPr>
                <w:rFonts w:ascii="Adobe 고딕 Std B" w:eastAsia="Adobe 고딕 Std B" w:hAnsi="Adobe 고딕 Std B" w:cs="한컴돋움" w:hint="eastAsia"/>
                <w:b w:val="0"/>
                <w:color w:val="auto"/>
                <w:sz w:val="28"/>
                <w:lang w:eastAsia="ko-KR"/>
              </w:rPr>
              <w:t>- 기본 3D객체 모형들로 제작</w:t>
            </w:r>
          </w:p>
        </w:tc>
        <w:tc>
          <w:tcPr>
            <w:tcW w:w="4973" w:type="dxa"/>
          </w:tcPr>
          <w:p w14:paraId="1C220250" w14:textId="77777777" w:rsidR="00960438" w:rsidRPr="00602969" w:rsidRDefault="001A20C2" w:rsidP="00960438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dobe 고딕 Std B" w:eastAsia="Adobe 고딕 Std B" w:hAnsi="Adobe 고딕 Std B" w:cs="한컴돋움"/>
                <w:sz w:val="28"/>
                <w:lang w:eastAsia="ko-KR"/>
              </w:rPr>
            </w:pPr>
            <w:r w:rsidRPr="00602969">
              <w:rPr>
                <w:rFonts w:ascii="Adobe 고딕 Std B" w:eastAsia="Adobe 고딕 Std B" w:hAnsi="Adobe 고딕 Std B" w:cs="한컴돋움" w:hint="eastAsia"/>
                <w:sz w:val="28"/>
                <w:lang w:eastAsia="ko-KR"/>
              </w:rPr>
              <w:t xml:space="preserve">텍스처 </w:t>
            </w:r>
            <w:proofErr w:type="spellStart"/>
            <w:r w:rsidRPr="00602969">
              <w:rPr>
                <w:rFonts w:ascii="Adobe 고딕 Std B" w:eastAsia="Adobe 고딕 Std B" w:hAnsi="Adobe 고딕 Std B" w:cs="한컴돋움" w:hint="eastAsia"/>
                <w:sz w:val="28"/>
                <w:lang w:eastAsia="ko-KR"/>
              </w:rPr>
              <w:t>맵핑</w:t>
            </w:r>
            <w:proofErr w:type="spellEnd"/>
          </w:p>
          <w:p w14:paraId="42490264" w14:textId="77777777" w:rsidR="001A20C2" w:rsidRPr="00602969" w:rsidRDefault="001A20C2" w:rsidP="00960438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dobe 고딕 Std B" w:eastAsia="Adobe 고딕 Std B" w:hAnsi="Adobe 고딕 Std B" w:cs="한컴돋움"/>
                <w:color w:val="auto"/>
                <w:sz w:val="28"/>
                <w:lang w:eastAsia="ko-KR"/>
              </w:rPr>
            </w:pPr>
            <w:r w:rsidRPr="00602969">
              <w:rPr>
                <w:rFonts w:ascii="Adobe 고딕 Std B" w:eastAsia="Adobe 고딕 Std B" w:hAnsi="Adobe 고딕 Std B" w:cs="한컴돋움" w:hint="eastAsia"/>
                <w:color w:val="auto"/>
                <w:sz w:val="28"/>
                <w:lang w:eastAsia="ko-KR"/>
              </w:rPr>
              <w:t>- 운석</w:t>
            </w:r>
          </w:p>
          <w:p w14:paraId="3E6B1201" w14:textId="3F73D969" w:rsidR="001A20C2" w:rsidRPr="00602969" w:rsidRDefault="001A20C2" w:rsidP="00960438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dobe 고딕 Std B" w:eastAsia="Adobe 고딕 Std B" w:hAnsi="Adobe 고딕 Std B" w:cs="한컴돋움"/>
                <w:color w:val="auto"/>
                <w:sz w:val="28"/>
                <w:lang w:eastAsia="ko-KR"/>
              </w:rPr>
            </w:pPr>
            <w:r w:rsidRPr="00602969">
              <w:rPr>
                <w:rFonts w:ascii="Adobe 고딕 Std B" w:eastAsia="Adobe 고딕 Std B" w:hAnsi="Adobe 고딕 Std B" w:cs="한컴돋움" w:hint="eastAsia"/>
                <w:color w:val="auto"/>
                <w:sz w:val="28"/>
                <w:lang w:eastAsia="ko-KR"/>
              </w:rPr>
              <w:t xml:space="preserve">- </w:t>
            </w:r>
            <w:proofErr w:type="spellStart"/>
            <w:r w:rsidRPr="00602969">
              <w:rPr>
                <w:rFonts w:ascii="Adobe 고딕 Std B" w:eastAsia="Adobe 고딕 Std B" w:hAnsi="Adobe 고딕 Std B" w:cs="한컴돋움" w:hint="eastAsia"/>
                <w:color w:val="auto"/>
                <w:sz w:val="28"/>
                <w:lang w:eastAsia="ko-KR"/>
              </w:rPr>
              <w:t>맵</w:t>
            </w:r>
            <w:proofErr w:type="spellEnd"/>
            <w:r w:rsidRPr="00602969">
              <w:rPr>
                <w:rFonts w:ascii="Adobe 고딕 Std B" w:eastAsia="Adobe 고딕 Std B" w:hAnsi="Adobe 고딕 Std B" w:cs="한컴돋움" w:hint="eastAsia"/>
                <w:color w:val="auto"/>
                <w:sz w:val="28"/>
                <w:lang w:eastAsia="ko-KR"/>
              </w:rPr>
              <w:t xml:space="preserve"> (옆면은 직접 그림)</w:t>
            </w:r>
          </w:p>
          <w:p w14:paraId="5FE69CC1" w14:textId="0ECFD869" w:rsidR="001A20C2" w:rsidRPr="00602969" w:rsidRDefault="001A20C2" w:rsidP="00960438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dobe 고딕 Std B" w:eastAsia="Adobe 고딕 Std B" w:hAnsi="Adobe 고딕 Std B" w:cs="한컴돋움"/>
                <w:color w:val="auto"/>
                <w:sz w:val="28"/>
                <w:lang w:eastAsia="ko-KR"/>
              </w:rPr>
            </w:pPr>
            <w:r w:rsidRPr="00602969">
              <w:rPr>
                <w:rFonts w:ascii="Adobe 고딕 Std B" w:eastAsia="Adobe 고딕 Std B" w:hAnsi="Adobe 고딕 Std B" w:cs="한컴돋움" w:hint="eastAsia"/>
                <w:color w:val="auto"/>
                <w:sz w:val="28"/>
                <w:lang w:eastAsia="ko-KR"/>
              </w:rPr>
              <w:t>- 상점</w:t>
            </w:r>
          </w:p>
          <w:p w14:paraId="1FBE3975" w14:textId="56ADFB1A" w:rsidR="001A20C2" w:rsidRPr="00602969" w:rsidRDefault="001A20C2" w:rsidP="00960438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dobe 고딕 Std B" w:eastAsia="Adobe 고딕 Std B" w:hAnsi="Adobe 고딕 Std B" w:cs="한컴돋움"/>
                <w:color w:val="auto"/>
                <w:sz w:val="28"/>
                <w:lang w:eastAsia="ko-KR"/>
              </w:rPr>
            </w:pPr>
            <w:r w:rsidRPr="00602969">
              <w:rPr>
                <w:rFonts w:ascii="Adobe 고딕 Std B" w:eastAsia="Adobe 고딕 Std B" w:hAnsi="Adobe 고딕 Std B" w:cs="한컴돋움" w:hint="eastAsia"/>
                <w:color w:val="auto"/>
                <w:sz w:val="28"/>
                <w:lang w:eastAsia="ko-KR"/>
              </w:rPr>
              <w:t>- UI</w:t>
            </w:r>
          </w:p>
          <w:p w14:paraId="6E696A31" w14:textId="39D03091" w:rsidR="001A20C2" w:rsidRPr="00602969" w:rsidRDefault="001A20C2" w:rsidP="00960438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dobe 고딕 Std B" w:eastAsia="Adobe 고딕 Std B" w:hAnsi="Adobe 고딕 Std B" w:cs="한컴돋움"/>
                <w:sz w:val="28"/>
                <w:lang w:eastAsia="ko-KR"/>
              </w:rPr>
            </w:pPr>
            <w:r w:rsidRPr="00602969">
              <w:rPr>
                <w:rFonts w:ascii="Adobe 고딕 Std B" w:eastAsia="Adobe 고딕 Std B" w:hAnsi="Adobe 고딕 Std B" w:cs="한컴돋움" w:hint="eastAsia"/>
                <w:color w:val="auto"/>
                <w:sz w:val="28"/>
                <w:lang w:eastAsia="ko-KR"/>
              </w:rPr>
              <w:t>- 로고</w:t>
            </w:r>
            <w:r w:rsidR="00222908">
              <w:rPr>
                <w:rFonts w:ascii="Adobe 고딕 Std B" w:eastAsia="Adobe 고딕 Std B" w:hAnsi="Adobe 고딕 Std B" w:cs="한컴돋움" w:hint="eastAsia"/>
                <w:color w:val="auto"/>
                <w:sz w:val="28"/>
                <w:lang w:eastAsia="ko-KR"/>
              </w:rPr>
              <w:t xml:space="preserve">, </w:t>
            </w:r>
            <w:proofErr w:type="spellStart"/>
            <w:r w:rsidR="00222908">
              <w:rPr>
                <w:rFonts w:ascii="Adobe 고딕 Std B" w:eastAsia="Adobe 고딕 Std B" w:hAnsi="Adobe 고딕 Std B" w:cs="한컴돋움" w:hint="eastAsia"/>
                <w:color w:val="auto"/>
                <w:sz w:val="28"/>
                <w:lang w:eastAsia="ko-KR"/>
              </w:rPr>
              <w:t>GameOver</w:t>
            </w:r>
            <w:proofErr w:type="spellEnd"/>
          </w:p>
        </w:tc>
      </w:tr>
      <w:tr w:rsidR="00960438" w14:paraId="38359250" w14:textId="77777777" w:rsidTr="001B5B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2" w:type="dxa"/>
          </w:tcPr>
          <w:p w14:paraId="355C494F" w14:textId="77777777" w:rsidR="001A20C2" w:rsidRPr="00602969" w:rsidRDefault="001A20C2" w:rsidP="00960438">
            <w:pPr>
              <w:spacing w:line="276" w:lineRule="auto"/>
              <w:rPr>
                <w:rFonts w:ascii="Adobe 고딕 Std B" w:eastAsia="Adobe 고딕 Std B" w:hAnsi="Adobe 고딕 Std B" w:cs="한컴돋움"/>
                <w:b w:val="0"/>
                <w:color w:val="auto"/>
                <w:sz w:val="28"/>
                <w:lang w:eastAsia="ko-KR"/>
              </w:rPr>
            </w:pPr>
            <w:r w:rsidRPr="00602969">
              <w:rPr>
                <w:rFonts w:ascii="Adobe 고딕 Std B" w:eastAsia="Adobe 고딕 Std B" w:hAnsi="Adobe 고딕 Std B" w:cs="한컴돋움" w:hint="eastAsia"/>
                <w:b w:val="0"/>
                <w:sz w:val="28"/>
                <w:lang w:eastAsia="ko-KR"/>
              </w:rPr>
              <w:t>전투기 움직임 구현</w:t>
            </w:r>
            <w:r w:rsidRPr="00602969">
              <w:rPr>
                <w:rFonts w:ascii="Adobe 고딕 Std B" w:eastAsia="Adobe 고딕 Std B" w:hAnsi="Adobe 고딕 Std B" w:cs="한컴돋움"/>
                <w:b w:val="0"/>
                <w:sz w:val="28"/>
                <w:lang w:eastAsia="ko-KR"/>
              </w:rPr>
              <w:br/>
            </w:r>
            <w:r w:rsidRPr="00602969">
              <w:rPr>
                <w:rFonts w:ascii="Adobe 고딕 Std B" w:eastAsia="Adobe 고딕 Std B" w:hAnsi="Adobe 고딕 Std B" w:cs="한컴돋움" w:hint="eastAsia"/>
                <w:b w:val="0"/>
                <w:color w:val="auto"/>
                <w:sz w:val="28"/>
                <w:lang w:eastAsia="ko-KR"/>
              </w:rPr>
              <w:t>- 마우스의 이동에 따른 방향전환 구현</w:t>
            </w:r>
          </w:p>
          <w:p w14:paraId="07BBA3E1" w14:textId="013FC2A9" w:rsidR="001A20C2" w:rsidRPr="00602969" w:rsidRDefault="001A20C2" w:rsidP="00960438">
            <w:pPr>
              <w:spacing w:line="276" w:lineRule="auto"/>
              <w:rPr>
                <w:rFonts w:ascii="Adobe 고딕 Std B" w:eastAsia="Adobe 고딕 Std B" w:hAnsi="Adobe 고딕 Std B" w:cs="한컴돋움"/>
                <w:b w:val="0"/>
                <w:color w:val="auto"/>
                <w:sz w:val="28"/>
                <w:lang w:eastAsia="ko-KR"/>
              </w:rPr>
            </w:pPr>
            <w:r w:rsidRPr="00602969">
              <w:rPr>
                <w:rFonts w:ascii="Adobe 고딕 Std B" w:eastAsia="Adobe 고딕 Std B" w:hAnsi="Adobe 고딕 Std B" w:cs="한컴돋움" w:hint="eastAsia"/>
                <w:b w:val="0"/>
                <w:color w:val="auto"/>
                <w:sz w:val="28"/>
                <w:lang w:eastAsia="ko-KR"/>
              </w:rPr>
              <w:t xml:space="preserve">- 전투기 </w:t>
            </w:r>
            <w:proofErr w:type="spellStart"/>
            <w:r w:rsidRPr="00602969">
              <w:rPr>
                <w:rFonts w:ascii="Adobe 고딕 Std B" w:eastAsia="Adobe 고딕 Std B" w:hAnsi="Adobe 고딕 Std B" w:cs="한컴돋움" w:hint="eastAsia"/>
                <w:b w:val="0"/>
                <w:color w:val="auto"/>
                <w:sz w:val="28"/>
                <w:lang w:eastAsia="ko-KR"/>
              </w:rPr>
              <w:t>이펙트</w:t>
            </w:r>
            <w:proofErr w:type="spellEnd"/>
            <w:r w:rsidRPr="00602969">
              <w:rPr>
                <w:rFonts w:ascii="Adobe 고딕 Std B" w:eastAsia="Adobe 고딕 Std B" w:hAnsi="Adobe 고딕 Std B" w:cs="한컴돋움" w:hint="eastAsia"/>
                <w:b w:val="0"/>
                <w:color w:val="auto"/>
                <w:sz w:val="28"/>
                <w:lang w:eastAsia="ko-KR"/>
              </w:rPr>
              <w:t xml:space="preserve"> 구현</w:t>
            </w:r>
          </w:p>
          <w:p w14:paraId="0EE93CBC" w14:textId="4A52419A" w:rsidR="001A20C2" w:rsidRPr="00602969" w:rsidRDefault="001A20C2" w:rsidP="00960438">
            <w:pPr>
              <w:spacing w:line="276" w:lineRule="auto"/>
              <w:rPr>
                <w:rFonts w:ascii="Adobe 고딕 Std B" w:eastAsia="Adobe 고딕 Std B" w:hAnsi="Adobe 고딕 Std B" w:cs="한컴돋움"/>
                <w:b w:val="0"/>
                <w:sz w:val="28"/>
                <w:lang w:eastAsia="ko-KR"/>
              </w:rPr>
            </w:pPr>
            <w:r w:rsidRPr="00602969">
              <w:rPr>
                <w:rFonts w:ascii="Adobe 고딕 Std B" w:eastAsia="Adobe 고딕 Std B" w:hAnsi="Adobe 고딕 Std B" w:cs="한컴돋움" w:hint="eastAsia"/>
                <w:b w:val="0"/>
                <w:color w:val="auto"/>
                <w:sz w:val="28"/>
                <w:lang w:eastAsia="ko-KR"/>
              </w:rPr>
              <w:t xml:space="preserve">- </w:t>
            </w:r>
            <w:proofErr w:type="spellStart"/>
            <w:r w:rsidRPr="00602969">
              <w:rPr>
                <w:rFonts w:ascii="Adobe 고딕 Std B" w:eastAsia="Adobe 고딕 Std B" w:hAnsi="Adobe 고딕 Std B" w:cs="한컴돋움" w:hint="eastAsia"/>
                <w:b w:val="0"/>
                <w:color w:val="auto"/>
                <w:sz w:val="28"/>
                <w:lang w:eastAsia="ko-KR"/>
              </w:rPr>
              <w:t>부스트</w:t>
            </w:r>
            <w:proofErr w:type="spellEnd"/>
            <w:r w:rsidRPr="00602969">
              <w:rPr>
                <w:rFonts w:ascii="Adobe 고딕 Std B" w:eastAsia="Adobe 고딕 Std B" w:hAnsi="Adobe 고딕 Std B" w:cs="한컴돋움" w:hint="eastAsia"/>
                <w:b w:val="0"/>
                <w:color w:val="auto"/>
                <w:sz w:val="28"/>
                <w:lang w:eastAsia="ko-KR"/>
              </w:rPr>
              <w:t xml:space="preserve"> 사용 시 화면 흔들림 구현</w:t>
            </w:r>
          </w:p>
        </w:tc>
        <w:tc>
          <w:tcPr>
            <w:tcW w:w="4973" w:type="dxa"/>
          </w:tcPr>
          <w:p w14:paraId="1111EF65" w14:textId="77777777" w:rsidR="00960438" w:rsidRPr="00602969" w:rsidRDefault="001A20C2" w:rsidP="0096043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dobe 고딕 Std B" w:eastAsia="Adobe 고딕 Std B" w:hAnsi="Adobe 고딕 Std B" w:cs="한컴돋움"/>
                <w:sz w:val="28"/>
                <w:lang w:eastAsia="ko-KR"/>
              </w:rPr>
            </w:pPr>
            <w:r w:rsidRPr="00602969">
              <w:rPr>
                <w:rFonts w:ascii="Adobe 고딕 Std B" w:eastAsia="Adobe 고딕 Std B" w:hAnsi="Adobe 고딕 Std B" w:cs="한컴돋움" w:hint="eastAsia"/>
                <w:sz w:val="28"/>
                <w:lang w:eastAsia="ko-KR"/>
              </w:rPr>
              <w:t>운석 움직임 구현</w:t>
            </w:r>
          </w:p>
          <w:p w14:paraId="24CBC447" w14:textId="7223B6EA" w:rsidR="001A20C2" w:rsidRPr="00602969" w:rsidRDefault="001A20C2" w:rsidP="0096043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dobe 고딕 Std B" w:eastAsia="Adobe 고딕 Std B" w:hAnsi="Adobe 고딕 Std B" w:cs="한컴돋움"/>
                <w:sz w:val="28"/>
                <w:lang w:eastAsia="ko-KR"/>
              </w:rPr>
            </w:pPr>
            <w:r w:rsidRPr="00602969">
              <w:rPr>
                <w:rFonts w:ascii="Adobe 고딕 Std B" w:eastAsia="Adobe 고딕 Std B" w:hAnsi="Adobe 고딕 Std B" w:cs="한컴돋움" w:hint="eastAsia"/>
                <w:color w:val="auto"/>
                <w:sz w:val="28"/>
                <w:lang w:eastAsia="ko-KR"/>
              </w:rPr>
              <w:t xml:space="preserve">- </w:t>
            </w:r>
            <w:proofErr w:type="spellStart"/>
            <w:r w:rsidRPr="00602969">
              <w:rPr>
                <w:rFonts w:ascii="Adobe 고딕 Std B" w:eastAsia="Adobe 고딕 Std B" w:hAnsi="Adobe 고딕 Std B" w:cs="한컴돋움" w:hint="eastAsia"/>
                <w:color w:val="auto"/>
                <w:sz w:val="28"/>
                <w:lang w:eastAsia="ko-KR"/>
              </w:rPr>
              <w:t>블렌딩을</w:t>
            </w:r>
            <w:proofErr w:type="spellEnd"/>
            <w:r w:rsidRPr="00602969">
              <w:rPr>
                <w:rFonts w:ascii="Adobe 고딕 Std B" w:eastAsia="Adobe 고딕 Std B" w:hAnsi="Adobe 고딕 Std B" w:cs="한컴돋움" w:hint="eastAsia"/>
                <w:color w:val="auto"/>
                <w:sz w:val="28"/>
                <w:lang w:eastAsia="ko-KR"/>
              </w:rPr>
              <w:t xml:space="preserve"> 사용한 운석 </w:t>
            </w:r>
            <w:proofErr w:type="spellStart"/>
            <w:r w:rsidRPr="00602969">
              <w:rPr>
                <w:rFonts w:ascii="Adobe 고딕 Std B" w:eastAsia="Adobe 고딕 Std B" w:hAnsi="Adobe 고딕 Std B" w:cs="한컴돋움" w:hint="eastAsia"/>
                <w:color w:val="auto"/>
                <w:sz w:val="28"/>
                <w:lang w:eastAsia="ko-KR"/>
              </w:rPr>
              <w:t>이펙트</w:t>
            </w:r>
            <w:proofErr w:type="spellEnd"/>
            <w:r w:rsidRPr="00602969">
              <w:rPr>
                <w:rFonts w:ascii="Adobe 고딕 Std B" w:eastAsia="Adobe 고딕 Std B" w:hAnsi="Adobe 고딕 Std B" w:cs="한컴돋움" w:hint="eastAsia"/>
                <w:color w:val="auto"/>
                <w:sz w:val="28"/>
                <w:lang w:eastAsia="ko-KR"/>
              </w:rPr>
              <w:t xml:space="preserve"> 구현</w:t>
            </w:r>
          </w:p>
        </w:tc>
      </w:tr>
      <w:tr w:rsidR="00960438" w14:paraId="7FEB4F14" w14:textId="77777777" w:rsidTr="001B5B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2" w:type="dxa"/>
          </w:tcPr>
          <w:p w14:paraId="061B6CF1" w14:textId="77777777" w:rsidR="00960438" w:rsidRPr="00602969" w:rsidRDefault="001A20C2" w:rsidP="00960438">
            <w:pPr>
              <w:spacing w:line="276" w:lineRule="auto"/>
              <w:rPr>
                <w:rFonts w:ascii="Adobe 고딕 Std B" w:eastAsia="Adobe 고딕 Std B" w:hAnsi="Adobe 고딕 Std B" w:cs="한컴돋움"/>
                <w:b w:val="0"/>
                <w:sz w:val="28"/>
                <w:lang w:eastAsia="ko-KR"/>
              </w:rPr>
            </w:pPr>
            <w:r w:rsidRPr="00602969">
              <w:rPr>
                <w:rFonts w:ascii="Adobe 고딕 Std B" w:eastAsia="Adobe 고딕 Std B" w:hAnsi="Adobe 고딕 Std B" w:cs="한컴돋움" w:hint="eastAsia"/>
                <w:b w:val="0"/>
                <w:sz w:val="28"/>
                <w:lang w:eastAsia="ko-KR"/>
              </w:rPr>
              <w:t>인공위성 구현</w:t>
            </w:r>
          </w:p>
          <w:p w14:paraId="7A3ADB94" w14:textId="05CE7A69" w:rsidR="001A20C2" w:rsidRPr="00602969" w:rsidRDefault="001A20C2" w:rsidP="00960438">
            <w:pPr>
              <w:spacing w:line="276" w:lineRule="auto"/>
              <w:rPr>
                <w:rFonts w:ascii="Adobe 고딕 Std B" w:eastAsia="Adobe 고딕 Std B" w:hAnsi="Adobe 고딕 Std B" w:cs="한컴돋움"/>
                <w:b w:val="0"/>
                <w:sz w:val="28"/>
                <w:lang w:eastAsia="ko-KR"/>
              </w:rPr>
            </w:pPr>
            <w:r w:rsidRPr="00602969">
              <w:rPr>
                <w:rFonts w:ascii="Adobe 고딕 Std B" w:eastAsia="Adobe 고딕 Std B" w:hAnsi="Adobe 고딕 Std B" w:cs="한컴돋움" w:hint="eastAsia"/>
                <w:b w:val="0"/>
                <w:color w:val="auto"/>
                <w:sz w:val="28"/>
                <w:lang w:eastAsia="ko-KR"/>
              </w:rPr>
              <w:t xml:space="preserve">- </w:t>
            </w:r>
            <w:r w:rsidR="00B374D2">
              <w:rPr>
                <w:rFonts w:ascii="Adobe 고딕 Std B" w:eastAsia="Adobe 고딕 Std B" w:hAnsi="Adobe 고딕 Std B" w:cs="한컴돋움" w:hint="eastAsia"/>
                <w:b w:val="0"/>
                <w:color w:val="auto"/>
                <w:sz w:val="28"/>
                <w:lang w:eastAsia="ko-KR"/>
              </w:rPr>
              <w:t>최단 거리의 운석 공격 구현</w:t>
            </w:r>
          </w:p>
        </w:tc>
        <w:tc>
          <w:tcPr>
            <w:tcW w:w="4973" w:type="dxa"/>
          </w:tcPr>
          <w:p w14:paraId="3140A621" w14:textId="77777777" w:rsidR="00960438" w:rsidRPr="00602969" w:rsidRDefault="001A20C2" w:rsidP="00960438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dobe 고딕 Std B" w:eastAsia="Adobe 고딕 Std B" w:hAnsi="Adobe 고딕 Std B" w:cs="한컴돋움"/>
                <w:sz w:val="28"/>
                <w:lang w:eastAsia="ko-KR"/>
              </w:rPr>
            </w:pPr>
            <w:r w:rsidRPr="00602969">
              <w:rPr>
                <w:rFonts w:ascii="Adobe 고딕 Std B" w:eastAsia="Adobe 고딕 Std B" w:hAnsi="Adobe 고딕 Std B" w:cs="한컴돋움" w:hint="eastAsia"/>
                <w:sz w:val="28"/>
                <w:lang w:eastAsia="ko-KR"/>
              </w:rPr>
              <w:t>운석 충돌체크 구현</w:t>
            </w:r>
          </w:p>
          <w:p w14:paraId="3F06B8C6" w14:textId="5BBADFF1" w:rsidR="001A20C2" w:rsidRPr="00602969" w:rsidRDefault="001A20C2" w:rsidP="00960438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dobe 고딕 Std B" w:eastAsia="Adobe 고딕 Std B" w:hAnsi="Adobe 고딕 Std B" w:cs="한컴돋움"/>
                <w:sz w:val="28"/>
                <w:lang w:eastAsia="ko-KR"/>
              </w:rPr>
            </w:pPr>
            <w:r w:rsidRPr="00602969">
              <w:rPr>
                <w:rFonts w:ascii="Adobe 고딕 Std B" w:eastAsia="Adobe 고딕 Std B" w:hAnsi="Adobe 고딕 Std B" w:cs="한컴돋움" w:hint="eastAsia"/>
                <w:color w:val="auto"/>
                <w:sz w:val="28"/>
                <w:lang w:eastAsia="ko-KR"/>
              </w:rPr>
              <w:t xml:space="preserve">- 운석 충돌 시 </w:t>
            </w:r>
            <w:proofErr w:type="spellStart"/>
            <w:r w:rsidRPr="00602969">
              <w:rPr>
                <w:rFonts w:ascii="Adobe 고딕 Std B" w:eastAsia="Adobe 고딕 Std B" w:hAnsi="Adobe 고딕 Std B" w:cs="한컴돋움" w:hint="eastAsia"/>
                <w:color w:val="auto"/>
                <w:sz w:val="28"/>
                <w:lang w:eastAsia="ko-KR"/>
              </w:rPr>
              <w:t>파티클</w:t>
            </w:r>
            <w:proofErr w:type="spellEnd"/>
            <w:r w:rsidRPr="00602969">
              <w:rPr>
                <w:rFonts w:ascii="Adobe 고딕 Std B" w:eastAsia="Adobe 고딕 Std B" w:hAnsi="Adobe 고딕 Std B" w:cs="한컴돋움" w:hint="eastAsia"/>
                <w:color w:val="auto"/>
                <w:sz w:val="28"/>
                <w:lang w:eastAsia="ko-KR"/>
              </w:rPr>
              <w:t xml:space="preserve"> 구현</w:t>
            </w:r>
          </w:p>
        </w:tc>
      </w:tr>
      <w:tr w:rsidR="00960438" w14:paraId="35FF5073" w14:textId="77777777" w:rsidTr="001B5B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2" w:type="dxa"/>
          </w:tcPr>
          <w:p w14:paraId="401B986F" w14:textId="1D8981C1" w:rsidR="00960438" w:rsidRPr="00602969" w:rsidRDefault="001A20C2" w:rsidP="00960438">
            <w:pPr>
              <w:spacing w:line="276" w:lineRule="auto"/>
              <w:rPr>
                <w:rFonts w:ascii="Adobe 고딕 Std B" w:eastAsia="Adobe 고딕 Std B" w:hAnsi="Adobe 고딕 Std B" w:cs="한컴돋움"/>
                <w:b w:val="0"/>
                <w:sz w:val="28"/>
                <w:lang w:eastAsia="ko-KR"/>
              </w:rPr>
            </w:pPr>
            <w:r w:rsidRPr="00602969">
              <w:rPr>
                <w:rFonts w:ascii="Adobe 고딕 Std B" w:eastAsia="Adobe 고딕 Std B" w:hAnsi="Adobe 고딕 Std B" w:cs="한컴돋움" w:hint="eastAsia"/>
                <w:b w:val="0"/>
                <w:sz w:val="28"/>
                <w:lang w:eastAsia="ko-KR"/>
              </w:rPr>
              <w:t>카메라 움직임 구현(마우스 조작)</w:t>
            </w:r>
          </w:p>
          <w:p w14:paraId="0145B997" w14:textId="22E71021" w:rsidR="001A20C2" w:rsidRPr="00602969" w:rsidRDefault="001A20C2" w:rsidP="00960438">
            <w:pPr>
              <w:spacing w:line="276" w:lineRule="auto"/>
              <w:rPr>
                <w:rFonts w:ascii="Adobe 고딕 Std B" w:eastAsia="Adobe 고딕 Std B" w:hAnsi="Adobe 고딕 Std B" w:cs="한컴돋움"/>
                <w:b w:val="0"/>
                <w:sz w:val="28"/>
                <w:lang w:eastAsia="ko-KR"/>
              </w:rPr>
            </w:pPr>
            <w:r w:rsidRPr="00602969">
              <w:rPr>
                <w:rFonts w:ascii="Adobe 고딕 Std B" w:eastAsia="Adobe 고딕 Std B" w:hAnsi="Adobe 고딕 Std B" w:cs="한컴돋움" w:hint="eastAsia"/>
                <w:b w:val="0"/>
                <w:sz w:val="28"/>
                <w:lang w:eastAsia="ko-KR"/>
              </w:rPr>
              <w:t>카메라 인칭 구현(1인칭, 3인칭)</w:t>
            </w:r>
          </w:p>
        </w:tc>
        <w:tc>
          <w:tcPr>
            <w:tcW w:w="4973" w:type="dxa"/>
          </w:tcPr>
          <w:p w14:paraId="6AED8B21" w14:textId="622E43C2" w:rsidR="00960438" w:rsidRPr="00602969" w:rsidRDefault="001A20C2" w:rsidP="0096043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dobe 고딕 Std B" w:eastAsia="Adobe 고딕 Std B" w:hAnsi="Adobe 고딕 Std B" w:cs="한컴돋움"/>
                <w:sz w:val="28"/>
                <w:lang w:eastAsia="ko-KR"/>
              </w:rPr>
            </w:pPr>
            <w:r w:rsidRPr="00602969">
              <w:rPr>
                <w:rFonts w:ascii="Adobe 고딕 Std B" w:eastAsia="Adobe 고딕 Std B" w:hAnsi="Adobe 고딕 Std B" w:cs="한컴돋움" w:hint="eastAsia"/>
                <w:sz w:val="28"/>
                <w:lang w:eastAsia="ko-KR"/>
              </w:rPr>
              <w:t>모든 사운드 및 효과음 구현</w:t>
            </w:r>
          </w:p>
        </w:tc>
      </w:tr>
      <w:tr w:rsidR="00960438" w14:paraId="4112841C" w14:textId="77777777" w:rsidTr="001B5B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2" w:type="dxa"/>
          </w:tcPr>
          <w:p w14:paraId="1EBE1A88" w14:textId="6DFD2545" w:rsidR="00960438" w:rsidRPr="00602969" w:rsidRDefault="001A20C2" w:rsidP="00960438">
            <w:pPr>
              <w:spacing w:line="276" w:lineRule="auto"/>
              <w:rPr>
                <w:rFonts w:ascii="Adobe 고딕 Std B" w:eastAsia="Adobe 고딕 Std B" w:hAnsi="Adobe 고딕 Std B" w:cs="한컴돋움"/>
                <w:b w:val="0"/>
                <w:sz w:val="28"/>
                <w:lang w:eastAsia="ko-KR"/>
              </w:rPr>
            </w:pPr>
            <w:r w:rsidRPr="00602969">
              <w:rPr>
                <w:rFonts w:ascii="Adobe 고딕 Std B" w:eastAsia="Adobe 고딕 Std B" w:hAnsi="Adobe 고딕 Std B" w:cs="한컴돋움" w:hint="eastAsia"/>
                <w:b w:val="0"/>
                <w:sz w:val="28"/>
                <w:lang w:eastAsia="ko-KR"/>
              </w:rPr>
              <w:t>로고와 게임플레이화면 연결</w:t>
            </w:r>
          </w:p>
        </w:tc>
        <w:tc>
          <w:tcPr>
            <w:tcW w:w="4973" w:type="dxa"/>
          </w:tcPr>
          <w:p w14:paraId="7E0C8335" w14:textId="5BECDA80" w:rsidR="001A20C2" w:rsidRPr="00602969" w:rsidRDefault="001A20C2" w:rsidP="00960438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dobe 고딕 Std B" w:eastAsia="Adobe 고딕 Std B" w:hAnsi="Adobe 고딕 Std B" w:cs="한컴돋움"/>
                <w:sz w:val="28"/>
                <w:lang w:eastAsia="ko-KR"/>
              </w:rPr>
            </w:pPr>
            <w:r w:rsidRPr="00602969">
              <w:rPr>
                <w:rFonts w:ascii="Adobe 고딕 Std B" w:eastAsia="Adobe 고딕 Std B" w:hAnsi="Adobe 고딕 Std B" w:cs="한컴돋움" w:hint="eastAsia"/>
                <w:sz w:val="28"/>
                <w:lang w:eastAsia="ko-KR"/>
              </w:rPr>
              <w:t>로고 화면 구현</w:t>
            </w:r>
          </w:p>
        </w:tc>
      </w:tr>
      <w:tr w:rsidR="00960438" w14:paraId="39908C04" w14:textId="77777777" w:rsidTr="001B5B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2" w:type="dxa"/>
          </w:tcPr>
          <w:p w14:paraId="7E6309C0" w14:textId="1CEFD6EE" w:rsidR="00960438" w:rsidRPr="00602969" w:rsidRDefault="001A20C2" w:rsidP="00960438">
            <w:pPr>
              <w:spacing w:line="276" w:lineRule="auto"/>
              <w:rPr>
                <w:rFonts w:ascii="Adobe 고딕 Std B" w:eastAsia="Adobe 고딕 Std B" w:hAnsi="Adobe 고딕 Std B" w:cs="한컴돋움"/>
                <w:b w:val="0"/>
                <w:sz w:val="28"/>
                <w:lang w:eastAsia="ko-KR"/>
              </w:rPr>
            </w:pPr>
            <w:r w:rsidRPr="00602969">
              <w:rPr>
                <w:rFonts w:ascii="Adobe 고딕 Std B" w:eastAsia="Adobe 고딕 Std B" w:hAnsi="Adobe 고딕 Std B" w:cs="한컴돋움" w:hint="eastAsia"/>
                <w:b w:val="0"/>
                <w:sz w:val="28"/>
                <w:lang w:eastAsia="ko-KR"/>
              </w:rPr>
              <w:t>상점에서의 마우스 입력 구현</w:t>
            </w:r>
          </w:p>
        </w:tc>
        <w:tc>
          <w:tcPr>
            <w:tcW w:w="4973" w:type="dxa"/>
          </w:tcPr>
          <w:p w14:paraId="3879F3F3" w14:textId="28FB57BA" w:rsidR="00960438" w:rsidRPr="00602969" w:rsidRDefault="001A20C2" w:rsidP="0096043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dobe 고딕 Std B" w:eastAsia="Adobe 고딕 Std B" w:hAnsi="Adobe 고딕 Std B" w:cs="한컴돋움"/>
                <w:sz w:val="28"/>
                <w:lang w:eastAsia="ko-KR"/>
              </w:rPr>
            </w:pPr>
            <w:r w:rsidRPr="00602969">
              <w:rPr>
                <w:rFonts w:ascii="Adobe 고딕 Std B" w:eastAsia="Adobe 고딕 Std B" w:hAnsi="Adobe 고딕 Std B" w:cs="한컴돋움" w:hint="eastAsia"/>
                <w:sz w:val="28"/>
                <w:lang w:eastAsia="ko-KR"/>
              </w:rPr>
              <w:t>상점 화면 구현</w:t>
            </w:r>
          </w:p>
        </w:tc>
      </w:tr>
      <w:tr w:rsidR="00960438" w14:paraId="1BFD25B2" w14:textId="77777777" w:rsidTr="001B5B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2" w:type="dxa"/>
          </w:tcPr>
          <w:p w14:paraId="79584E04" w14:textId="1B20FE17" w:rsidR="00960438" w:rsidRPr="00602969" w:rsidRDefault="001A20C2" w:rsidP="00960438">
            <w:pPr>
              <w:spacing w:line="276" w:lineRule="auto"/>
              <w:rPr>
                <w:rFonts w:ascii="Adobe 고딕 Std B" w:eastAsia="Adobe 고딕 Std B" w:hAnsi="Adobe 고딕 Std B" w:cs="한컴돋움"/>
                <w:b w:val="0"/>
                <w:sz w:val="28"/>
                <w:lang w:eastAsia="ko-KR"/>
              </w:rPr>
            </w:pPr>
            <w:r w:rsidRPr="00602969">
              <w:rPr>
                <w:rFonts w:ascii="Adobe 고딕 Std B" w:eastAsia="Adobe 고딕 Std B" w:hAnsi="Adobe 고딕 Std B" w:cs="한컴돋움" w:hint="eastAsia"/>
                <w:b w:val="0"/>
                <w:sz w:val="28"/>
                <w:lang w:eastAsia="ko-KR"/>
              </w:rPr>
              <w:t>UI틀 제작</w:t>
            </w:r>
          </w:p>
        </w:tc>
        <w:tc>
          <w:tcPr>
            <w:tcW w:w="4973" w:type="dxa"/>
          </w:tcPr>
          <w:p w14:paraId="49A73ACC" w14:textId="77777777" w:rsidR="00960438" w:rsidRDefault="001A20C2" w:rsidP="00960438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dobe 고딕 Std B" w:eastAsia="Adobe 고딕 Std B" w:hAnsi="Adobe 고딕 Std B" w:cs="한컴돋움"/>
                <w:sz w:val="28"/>
                <w:lang w:eastAsia="ko-KR"/>
              </w:rPr>
            </w:pPr>
            <w:r w:rsidRPr="00602969">
              <w:rPr>
                <w:rFonts w:ascii="Adobe 고딕 Std B" w:eastAsia="Adobe 고딕 Std B" w:hAnsi="Adobe 고딕 Std B" w:cs="한컴돋움" w:hint="eastAsia"/>
                <w:sz w:val="28"/>
                <w:lang w:eastAsia="ko-KR"/>
              </w:rPr>
              <w:t>UI구현</w:t>
            </w:r>
          </w:p>
          <w:p w14:paraId="4BB5E41E" w14:textId="4913F8F2" w:rsidR="00222908" w:rsidRPr="00602969" w:rsidRDefault="00222908" w:rsidP="00960438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dobe 고딕 Std B" w:eastAsia="Adobe 고딕 Std B" w:hAnsi="Adobe 고딕 Std B" w:cs="한컴돋움"/>
                <w:sz w:val="28"/>
                <w:lang w:eastAsia="ko-KR"/>
              </w:rPr>
            </w:pPr>
            <w:r w:rsidRPr="00222908">
              <w:rPr>
                <w:rFonts w:ascii="Adobe 고딕 Std B" w:eastAsia="Adobe 고딕 Std B" w:hAnsi="Adobe 고딕 Std B" w:cs="한컴돋움" w:hint="eastAsia"/>
                <w:color w:val="000000" w:themeColor="text1"/>
                <w:sz w:val="28"/>
                <w:lang w:eastAsia="ko-KR"/>
              </w:rPr>
              <w:t>- 골드, 스코어</w:t>
            </w:r>
            <w:r w:rsidR="002908C1">
              <w:rPr>
                <w:rFonts w:ascii="Adobe 고딕 Std B" w:eastAsia="Adobe 고딕 Std B" w:hAnsi="Adobe 고딕 Std B" w:cs="한컴돋움" w:hint="eastAsia"/>
                <w:color w:val="000000" w:themeColor="text1"/>
                <w:sz w:val="28"/>
                <w:lang w:eastAsia="ko-KR"/>
              </w:rPr>
              <w:t xml:space="preserve">, 공격력 </w:t>
            </w:r>
            <w:r w:rsidRPr="00222908">
              <w:rPr>
                <w:rFonts w:ascii="Adobe 고딕 Std B" w:eastAsia="Adobe 고딕 Std B" w:hAnsi="Adobe 고딕 Std B" w:cs="한컴돋움" w:hint="eastAsia"/>
                <w:color w:val="000000" w:themeColor="text1"/>
                <w:sz w:val="28"/>
                <w:lang w:eastAsia="ko-KR"/>
              </w:rPr>
              <w:t>글자출력</w:t>
            </w:r>
          </w:p>
        </w:tc>
      </w:tr>
      <w:tr w:rsidR="001A20C2" w14:paraId="285824CD" w14:textId="77777777" w:rsidTr="001B5B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2" w:type="dxa"/>
          </w:tcPr>
          <w:p w14:paraId="4761F534" w14:textId="75CDA922" w:rsidR="001A20C2" w:rsidRPr="00602969" w:rsidRDefault="001A20C2" w:rsidP="00960438">
            <w:pPr>
              <w:spacing w:line="276" w:lineRule="auto"/>
              <w:rPr>
                <w:rFonts w:ascii="Adobe 고딕 Std B" w:eastAsia="Adobe 고딕 Std B" w:hAnsi="Adobe 고딕 Std B" w:cs="한컴돋움"/>
                <w:b w:val="0"/>
                <w:sz w:val="28"/>
                <w:lang w:eastAsia="ko-KR"/>
              </w:rPr>
            </w:pPr>
            <w:r w:rsidRPr="00602969">
              <w:rPr>
                <w:rFonts w:ascii="Adobe 고딕 Std B" w:eastAsia="Adobe 고딕 Std B" w:hAnsi="Adobe 고딕 Std B" w:cs="한컴돋움" w:hint="eastAsia"/>
                <w:b w:val="0"/>
                <w:sz w:val="28"/>
                <w:lang w:eastAsia="ko-KR"/>
              </w:rPr>
              <w:t>마우스 숨기기</w:t>
            </w:r>
          </w:p>
        </w:tc>
        <w:tc>
          <w:tcPr>
            <w:tcW w:w="4973" w:type="dxa"/>
          </w:tcPr>
          <w:p w14:paraId="14089566" w14:textId="6F3CA9AC" w:rsidR="001A20C2" w:rsidRPr="00602969" w:rsidRDefault="001A20C2" w:rsidP="0096043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dobe 고딕 Std B" w:eastAsia="Adobe 고딕 Std B" w:hAnsi="Adobe 고딕 Std B" w:cs="한컴돋움"/>
                <w:sz w:val="28"/>
                <w:lang w:eastAsia="ko-KR"/>
              </w:rPr>
            </w:pPr>
            <w:r w:rsidRPr="00602969">
              <w:rPr>
                <w:rFonts w:ascii="Adobe 고딕 Std B" w:eastAsia="Adobe 고딕 Std B" w:hAnsi="Adobe 고딕 Std B" w:cs="한컴돋움" w:hint="eastAsia"/>
                <w:sz w:val="28"/>
                <w:lang w:eastAsia="ko-KR"/>
              </w:rPr>
              <w:t>마우스 가두기</w:t>
            </w:r>
          </w:p>
        </w:tc>
      </w:tr>
      <w:tr w:rsidR="001A20C2" w14:paraId="623B5B1A" w14:textId="77777777" w:rsidTr="001B5B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2" w:type="dxa"/>
          </w:tcPr>
          <w:p w14:paraId="64504909" w14:textId="77777777" w:rsidR="001A20C2" w:rsidRPr="00602969" w:rsidRDefault="00602969" w:rsidP="00960438">
            <w:pPr>
              <w:spacing w:line="276" w:lineRule="auto"/>
              <w:rPr>
                <w:rFonts w:ascii="Adobe 고딕 Std B" w:eastAsia="Adobe 고딕 Std B" w:hAnsi="Adobe 고딕 Std B" w:cs="한컴돋움"/>
                <w:b w:val="0"/>
                <w:sz w:val="28"/>
                <w:lang w:eastAsia="ko-KR"/>
              </w:rPr>
            </w:pPr>
            <w:r w:rsidRPr="00602969">
              <w:rPr>
                <w:rFonts w:ascii="Adobe 고딕 Std B" w:eastAsia="Adobe 고딕 Std B" w:hAnsi="Adobe 고딕 Std B" w:cs="한컴돋움" w:hint="eastAsia"/>
                <w:b w:val="0"/>
                <w:sz w:val="28"/>
                <w:lang w:eastAsia="ko-KR"/>
              </w:rPr>
              <w:t>운석과 지구의 충돌 구현</w:t>
            </w:r>
          </w:p>
          <w:p w14:paraId="7260C950" w14:textId="6DE2BD14" w:rsidR="00602969" w:rsidRPr="00602969" w:rsidRDefault="00602969" w:rsidP="00960438">
            <w:pPr>
              <w:spacing w:line="276" w:lineRule="auto"/>
              <w:rPr>
                <w:rFonts w:ascii="Adobe 고딕 Std B" w:eastAsia="Adobe 고딕 Std B" w:hAnsi="Adobe 고딕 Std B" w:cs="한컴돋움"/>
                <w:b w:val="0"/>
                <w:sz w:val="28"/>
                <w:lang w:eastAsia="ko-KR"/>
              </w:rPr>
            </w:pPr>
            <w:r w:rsidRPr="00602969">
              <w:rPr>
                <w:rFonts w:ascii="Adobe 고딕 Std B" w:eastAsia="Adobe 고딕 Std B" w:hAnsi="Adobe 고딕 Std B" w:cs="한컴돋움" w:hint="eastAsia"/>
                <w:b w:val="0"/>
                <w:color w:val="auto"/>
                <w:sz w:val="28"/>
                <w:lang w:eastAsia="ko-KR"/>
              </w:rPr>
              <w:t xml:space="preserve">- 지구 생명력게이지 감소 </w:t>
            </w:r>
          </w:p>
        </w:tc>
        <w:tc>
          <w:tcPr>
            <w:tcW w:w="4973" w:type="dxa"/>
          </w:tcPr>
          <w:p w14:paraId="2E7CA10D" w14:textId="77777777" w:rsidR="001A20C2" w:rsidRPr="00602969" w:rsidRDefault="001A20C2" w:rsidP="00960438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dobe 고딕 Std B" w:eastAsia="Adobe 고딕 Std B" w:hAnsi="Adobe 고딕 Std B" w:cs="한컴돋움"/>
                <w:sz w:val="28"/>
                <w:lang w:eastAsia="ko-KR"/>
              </w:rPr>
            </w:pPr>
            <w:proofErr w:type="spellStart"/>
            <w:r w:rsidRPr="00602969">
              <w:rPr>
                <w:rFonts w:ascii="Adobe 고딕 Std B" w:eastAsia="Adobe 고딕 Std B" w:hAnsi="Adobe 고딕 Std B" w:cs="한컴돋움" w:hint="eastAsia"/>
                <w:sz w:val="28"/>
                <w:lang w:eastAsia="ko-KR"/>
              </w:rPr>
              <w:t>치트키</w:t>
            </w:r>
            <w:proofErr w:type="spellEnd"/>
            <w:r w:rsidR="00602969" w:rsidRPr="00602969">
              <w:rPr>
                <w:rFonts w:ascii="Adobe 고딕 Std B" w:eastAsia="Adobe 고딕 Std B" w:hAnsi="Adobe 고딕 Std B" w:cs="한컴돋움" w:hint="eastAsia"/>
                <w:sz w:val="28"/>
                <w:lang w:eastAsia="ko-KR"/>
              </w:rPr>
              <w:t xml:space="preserve"> 구현</w:t>
            </w:r>
          </w:p>
          <w:p w14:paraId="7C55029D" w14:textId="77777777" w:rsidR="00602969" w:rsidRPr="00602969" w:rsidRDefault="00602969" w:rsidP="00960438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dobe 고딕 Std B" w:eastAsia="Adobe 고딕 Std B" w:hAnsi="Adobe 고딕 Std B" w:cs="한컴돋움"/>
                <w:color w:val="auto"/>
                <w:sz w:val="28"/>
                <w:lang w:eastAsia="ko-KR"/>
              </w:rPr>
            </w:pPr>
            <w:r w:rsidRPr="00602969">
              <w:rPr>
                <w:rFonts w:ascii="Adobe 고딕 Std B" w:eastAsia="Adobe 고딕 Std B" w:hAnsi="Adobe 고딕 Std B" w:cs="한컴돋움" w:hint="eastAsia"/>
                <w:color w:val="auto"/>
                <w:sz w:val="28"/>
                <w:lang w:eastAsia="ko-KR"/>
              </w:rPr>
              <w:t>- 돈 10만원</w:t>
            </w:r>
          </w:p>
          <w:p w14:paraId="0FBF0200" w14:textId="77777777" w:rsidR="00602969" w:rsidRPr="00602969" w:rsidRDefault="00602969" w:rsidP="00960438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dobe 고딕 Std B" w:eastAsia="Adobe 고딕 Std B" w:hAnsi="Adobe 고딕 Std B" w:cs="한컴돋움"/>
                <w:color w:val="auto"/>
                <w:sz w:val="28"/>
                <w:lang w:eastAsia="ko-KR"/>
              </w:rPr>
            </w:pPr>
            <w:r w:rsidRPr="00602969">
              <w:rPr>
                <w:rFonts w:ascii="Adobe 고딕 Std B" w:eastAsia="Adobe 고딕 Std B" w:hAnsi="Adobe 고딕 Std B" w:cs="한컴돋움" w:hint="eastAsia"/>
                <w:color w:val="auto"/>
                <w:sz w:val="28"/>
                <w:lang w:eastAsia="ko-KR"/>
              </w:rPr>
              <w:t>- 플레이어 생명력 최대</w:t>
            </w:r>
          </w:p>
          <w:p w14:paraId="06180318" w14:textId="47EEFF2C" w:rsidR="00602969" w:rsidRPr="00602969" w:rsidRDefault="00602969" w:rsidP="00960438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dobe 고딕 Std B" w:eastAsia="Adobe 고딕 Std B" w:hAnsi="Adobe 고딕 Std B" w:cs="한컴돋움"/>
                <w:sz w:val="28"/>
                <w:lang w:eastAsia="ko-KR"/>
              </w:rPr>
            </w:pPr>
            <w:r w:rsidRPr="00602969">
              <w:rPr>
                <w:rFonts w:ascii="Adobe 고딕 Std B" w:eastAsia="Adobe 고딕 Std B" w:hAnsi="Adobe 고딕 Std B" w:cs="한컴돋움" w:hint="eastAsia"/>
                <w:color w:val="auto"/>
                <w:sz w:val="28"/>
                <w:lang w:eastAsia="ko-KR"/>
              </w:rPr>
              <w:t>- 지구 생명력 최대</w:t>
            </w:r>
          </w:p>
        </w:tc>
      </w:tr>
    </w:tbl>
    <w:p w14:paraId="682A6C3D" w14:textId="0BC62C2C" w:rsidR="00BF06F9" w:rsidRDefault="00BF06F9">
      <w:pPr>
        <w:spacing w:line="276" w:lineRule="auto"/>
        <w:rPr>
          <w:rFonts w:ascii="HY견고딕" w:eastAsia="HY견고딕" w:hAnsi="한컴돋움" w:cs="한컴돋움"/>
          <w:lang w:eastAsia="ko-KR"/>
        </w:rPr>
      </w:pPr>
    </w:p>
    <w:p w14:paraId="5867C203" w14:textId="6C5769A8" w:rsidR="00B374D2" w:rsidRPr="007D0E58" w:rsidRDefault="00BF06F9" w:rsidP="007D0E58">
      <w:pPr>
        <w:rPr>
          <w:rFonts w:ascii="HY견고딕" w:eastAsia="HY견고딕"/>
          <w:color w:val="000000" w:themeColor="text1"/>
          <w:sz w:val="56"/>
          <w:lang w:eastAsia="ko-KR"/>
        </w:rPr>
      </w:pPr>
      <w:r>
        <w:rPr>
          <w:rFonts w:ascii="HY견고딕" w:eastAsia="HY견고딕" w:hint="eastAsia"/>
          <w:color w:val="000000" w:themeColor="text1"/>
          <w:sz w:val="56"/>
          <w:lang w:eastAsia="ko-KR"/>
        </w:rPr>
        <w:lastRenderedPageBreak/>
        <w:t>4</w:t>
      </w:r>
      <w:r w:rsidRPr="00602969">
        <w:rPr>
          <w:rFonts w:ascii="HY견고딕" w:eastAsia="HY견고딕" w:hint="eastAsia"/>
          <w:color w:val="000000" w:themeColor="text1"/>
          <w:sz w:val="56"/>
          <w:lang w:eastAsia="ko-KR"/>
        </w:rPr>
        <w:t xml:space="preserve">. </w:t>
      </w:r>
      <w:r>
        <w:rPr>
          <w:rFonts w:ascii="HY견고딕" w:eastAsia="HY견고딕" w:hint="eastAsia"/>
          <w:color w:val="000000" w:themeColor="text1"/>
          <w:sz w:val="56"/>
          <w:lang w:eastAsia="ko-KR"/>
        </w:rPr>
        <w:t>진행 사항 및 결과물 분석</w:t>
      </w:r>
    </w:p>
    <w:p w14:paraId="6A5B13FC" w14:textId="55B5606F" w:rsidR="009A2FA3" w:rsidRPr="00A45F82" w:rsidRDefault="007D0E58" w:rsidP="00A45F82">
      <w:pPr>
        <w:pStyle w:val="a9"/>
        <w:numPr>
          <w:ilvl w:val="0"/>
          <w:numId w:val="14"/>
        </w:numPr>
        <w:spacing w:line="276" w:lineRule="auto"/>
        <w:rPr>
          <w:rFonts w:ascii="Adobe 고딕 Std B" w:eastAsia="Adobe 고딕 Std B" w:hAnsi="Adobe 고딕 Std B" w:cs="한컴돋움"/>
          <w:b/>
          <w:sz w:val="28"/>
          <w:lang w:eastAsia="ko-KR"/>
        </w:rPr>
      </w:pPr>
      <w:r w:rsidRPr="00A45F82">
        <w:rPr>
          <w:rFonts w:ascii="Adobe 고딕 Std B" w:eastAsia="Adobe 고딕 Std B" w:hAnsi="Adobe 고딕 Std B" w:cs="한컴돋움" w:hint="eastAsia"/>
          <w:b/>
          <w:sz w:val="28"/>
          <w:lang w:eastAsia="ko-KR"/>
        </w:rPr>
        <w:t>구현한 내용</w:t>
      </w:r>
    </w:p>
    <w:p w14:paraId="35DA5105" w14:textId="5A8C1E4C" w:rsidR="007D0E58" w:rsidRDefault="00EB1C17" w:rsidP="00602969">
      <w:pPr>
        <w:pStyle w:val="a9"/>
        <w:numPr>
          <w:ilvl w:val="0"/>
          <w:numId w:val="8"/>
        </w:numPr>
        <w:spacing w:line="276" w:lineRule="auto"/>
        <w:rPr>
          <w:rFonts w:ascii="Adobe 고딕 Std B" w:eastAsia="Adobe 고딕 Std B" w:hAnsi="Adobe 고딕 Std B" w:cs="한컴돋움"/>
          <w:lang w:eastAsia="ko-KR"/>
        </w:rPr>
      </w:pPr>
      <w:r w:rsidRPr="007D0E58">
        <w:rPr>
          <w:rFonts w:ascii="Adobe 고딕 Std B" w:eastAsia="Adobe 고딕 Std B" w:hAnsi="Adobe 고딕 Std B" w:cs="한컴돋움" w:hint="eastAsia"/>
          <w:lang w:eastAsia="ko-KR"/>
        </w:rPr>
        <w:t>20초마다 운석이 1개씩 추가 생성(최대 10개</w:t>
      </w:r>
      <w:r w:rsidR="00222908">
        <w:rPr>
          <w:rFonts w:ascii="Adobe 고딕 Std B" w:eastAsia="Adobe 고딕 Std B" w:hAnsi="Adobe 고딕 Std B" w:cs="한컴돋움" w:hint="eastAsia"/>
          <w:lang w:eastAsia="ko-KR"/>
        </w:rPr>
        <w:t>)</w:t>
      </w:r>
    </w:p>
    <w:p w14:paraId="71D801D1" w14:textId="7C043D0E" w:rsidR="007D0E58" w:rsidRDefault="00EB1C17" w:rsidP="00602969">
      <w:pPr>
        <w:pStyle w:val="a9"/>
        <w:numPr>
          <w:ilvl w:val="0"/>
          <w:numId w:val="8"/>
        </w:numPr>
        <w:spacing w:line="276" w:lineRule="auto"/>
        <w:rPr>
          <w:rFonts w:ascii="Adobe 고딕 Std B" w:eastAsia="Adobe 고딕 Std B" w:hAnsi="Adobe 고딕 Std B" w:cs="한컴돋움"/>
          <w:lang w:eastAsia="ko-KR"/>
        </w:rPr>
      </w:pPr>
      <w:r w:rsidRPr="007D0E58">
        <w:rPr>
          <w:rFonts w:ascii="Adobe 고딕 Std B" w:eastAsia="Adobe 고딕 Std B" w:hAnsi="Adobe 고딕 Std B" w:cs="한컴돋움" w:hint="eastAsia"/>
          <w:lang w:eastAsia="ko-KR"/>
        </w:rPr>
        <w:t>운석</w:t>
      </w:r>
      <w:r w:rsidR="00222908">
        <w:rPr>
          <w:rFonts w:ascii="Adobe 고딕 Std B" w:eastAsia="Adobe 고딕 Std B" w:hAnsi="Adobe 고딕 Std B" w:cs="한컴돋움" w:hint="eastAsia"/>
          <w:lang w:eastAsia="ko-KR"/>
        </w:rPr>
        <w:t>은</w:t>
      </w:r>
      <w:r w:rsidRPr="007D0E58">
        <w:rPr>
          <w:rFonts w:ascii="Adobe 고딕 Std B" w:eastAsia="Adobe 고딕 Std B" w:hAnsi="Adobe 고딕 Std B" w:cs="한컴돋움" w:hint="eastAsia"/>
          <w:lang w:eastAsia="ko-KR"/>
        </w:rPr>
        <w:t xml:space="preserve"> 격파 혹은 지구와 충돌 시 </w:t>
      </w:r>
      <w:proofErr w:type="spellStart"/>
      <w:r w:rsidRPr="007D0E58">
        <w:rPr>
          <w:rFonts w:ascii="Adobe 고딕 Std B" w:eastAsia="Adobe 고딕 Std B" w:hAnsi="Adobe 고딕 Std B" w:cs="한컴돋움" w:hint="eastAsia"/>
          <w:lang w:eastAsia="ko-KR"/>
        </w:rPr>
        <w:t>맵의</w:t>
      </w:r>
      <w:proofErr w:type="spellEnd"/>
      <w:r w:rsidRPr="007D0E58">
        <w:rPr>
          <w:rFonts w:ascii="Adobe 고딕 Std B" w:eastAsia="Adobe 고딕 Std B" w:hAnsi="Adobe 고딕 Std B" w:cs="한컴돋움" w:hint="eastAsia"/>
          <w:lang w:eastAsia="ko-KR"/>
        </w:rPr>
        <w:t xml:space="preserve"> 위</w:t>
      </w:r>
      <w:r w:rsidR="00B374D2" w:rsidRPr="007D0E58">
        <w:rPr>
          <w:rFonts w:ascii="Adobe 고딕 Std B" w:eastAsia="Adobe 고딕 Std B" w:hAnsi="Adobe 고딕 Std B" w:cs="한컴돋움" w:hint="eastAsia"/>
          <w:lang w:eastAsia="ko-KR"/>
        </w:rPr>
        <w:t>쪽의 무작위 좌표에서</w:t>
      </w:r>
      <w:r w:rsidRPr="007D0E58">
        <w:rPr>
          <w:rFonts w:ascii="Adobe 고딕 Std B" w:eastAsia="Adobe 고딕 Std B" w:hAnsi="Adobe 고딕 Std B" w:cs="한컴돋움" w:hint="eastAsia"/>
          <w:lang w:eastAsia="ko-KR"/>
        </w:rPr>
        <w:t xml:space="preserve"> 재생성</w:t>
      </w:r>
    </w:p>
    <w:p w14:paraId="59068B7F" w14:textId="77777777" w:rsidR="007D0E58" w:rsidRDefault="00B374D2" w:rsidP="00602969">
      <w:pPr>
        <w:pStyle w:val="a9"/>
        <w:numPr>
          <w:ilvl w:val="0"/>
          <w:numId w:val="8"/>
        </w:numPr>
        <w:spacing w:line="276" w:lineRule="auto"/>
        <w:rPr>
          <w:rFonts w:ascii="Adobe 고딕 Std B" w:eastAsia="Adobe 고딕 Std B" w:hAnsi="Adobe 고딕 Std B" w:cs="한컴돋움"/>
          <w:lang w:eastAsia="ko-KR"/>
        </w:rPr>
      </w:pPr>
      <w:r w:rsidRPr="007D0E58">
        <w:rPr>
          <w:rFonts w:ascii="Adobe 고딕 Std B" w:eastAsia="Adobe 고딕 Std B" w:hAnsi="Adobe 고딕 Std B" w:cs="한컴돋움" w:hint="eastAsia"/>
          <w:lang w:eastAsia="ko-KR"/>
        </w:rPr>
        <w:t xml:space="preserve">운석이 지구와 충돌 할 경우 지구의 HP를 나타내는 게이지가 줄어들며 남아있는 HP에 따라 </w:t>
      </w:r>
      <w:proofErr w:type="spellStart"/>
      <w:r w:rsidRPr="007D0E58">
        <w:rPr>
          <w:rFonts w:ascii="Adobe 고딕 Std B" w:eastAsia="Adobe 고딕 Std B" w:hAnsi="Adobe 고딕 Std B" w:cs="한컴돋움" w:hint="eastAsia"/>
          <w:lang w:eastAsia="ko-KR"/>
        </w:rPr>
        <w:t>이모티콘이</w:t>
      </w:r>
      <w:proofErr w:type="spellEnd"/>
      <w:r w:rsidRPr="007D0E58">
        <w:rPr>
          <w:rFonts w:ascii="Adobe 고딕 Std B" w:eastAsia="Adobe 고딕 Std B" w:hAnsi="Adobe 고딕 Std B" w:cs="한컴돋움" w:hint="eastAsia"/>
          <w:lang w:eastAsia="ko-KR"/>
        </w:rPr>
        <w:t xml:space="preserve"> 변화함</w:t>
      </w:r>
    </w:p>
    <w:p w14:paraId="639D6DE5" w14:textId="1D9E7840" w:rsidR="007D0E58" w:rsidRDefault="005560CD" w:rsidP="00602969">
      <w:pPr>
        <w:pStyle w:val="a9"/>
        <w:numPr>
          <w:ilvl w:val="0"/>
          <w:numId w:val="8"/>
        </w:numPr>
        <w:spacing w:line="276" w:lineRule="auto"/>
        <w:rPr>
          <w:rFonts w:ascii="Adobe 고딕 Std B" w:eastAsia="Adobe 고딕 Std B" w:hAnsi="Adobe 고딕 Std B" w:cs="한컴돋움"/>
          <w:lang w:eastAsia="ko-KR"/>
        </w:rPr>
      </w:pPr>
      <w:r w:rsidRPr="007D0E58">
        <w:rPr>
          <w:rFonts w:ascii="Adobe 고딕 Std B" w:eastAsia="Adobe 고딕 Std B" w:hAnsi="Adobe 고딕 Std B" w:cs="한컴돋움" w:hint="eastAsia"/>
          <w:lang w:eastAsia="ko-KR"/>
        </w:rPr>
        <w:t>운석 격파</w:t>
      </w:r>
      <w:r w:rsidR="007D0E58">
        <w:rPr>
          <w:rFonts w:ascii="Adobe 고딕 Std B" w:eastAsia="Adobe 고딕 Std B" w:hAnsi="Adobe 고딕 Std B" w:cs="한컴돋움" w:hint="eastAsia"/>
          <w:lang w:eastAsia="ko-KR"/>
        </w:rPr>
        <w:t xml:space="preserve"> </w:t>
      </w:r>
      <w:r w:rsidRPr="007D0E58">
        <w:rPr>
          <w:rFonts w:ascii="Adobe 고딕 Std B" w:eastAsia="Adobe 고딕 Std B" w:hAnsi="Adobe 고딕 Std B" w:cs="한컴돋움" w:hint="eastAsia"/>
          <w:lang w:eastAsia="ko-KR"/>
        </w:rPr>
        <w:t>시 골드</w:t>
      </w:r>
      <w:r w:rsidR="00B374D2" w:rsidRPr="007D0E58">
        <w:rPr>
          <w:rFonts w:ascii="Adobe 고딕 Std B" w:eastAsia="Adobe 고딕 Std B" w:hAnsi="Adobe 고딕 Std B" w:cs="한컴돋움" w:hint="eastAsia"/>
          <w:lang w:eastAsia="ko-KR"/>
        </w:rPr>
        <w:t>(50~100 사이)</w:t>
      </w:r>
      <w:r w:rsidRPr="007D0E58">
        <w:rPr>
          <w:rFonts w:ascii="Adobe 고딕 Std B" w:eastAsia="Adobe 고딕 Std B" w:hAnsi="Adobe 고딕 Std B" w:cs="한컴돋움" w:hint="eastAsia"/>
          <w:lang w:eastAsia="ko-KR"/>
        </w:rPr>
        <w:t xml:space="preserve"> 및 점수</w:t>
      </w:r>
      <w:r w:rsidR="00B374D2" w:rsidRPr="007D0E58">
        <w:rPr>
          <w:rFonts w:ascii="Adobe 고딕 Std B" w:eastAsia="Adobe 고딕 Std B" w:hAnsi="Adobe 고딕 Std B" w:cs="한컴돋움" w:hint="eastAsia"/>
          <w:lang w:eastAsia="ko-KR"/>
        </w:rPr>
        <w:t>(100)</w:t>
      </w:r>
      <w:r w:rsidRPr="007D0E58">
        <w:rPr>
          <w:rFonts w:ascii="Adobe 고딕 Std B" w:eastAsia="Adobe 고딕 Std B" w:hAnsi="Adobe 고딕 Std B" w:cs="한컴돋움" w:hint="eastAsia"/>
          <w:lang w:eastAsia="ko-KR"/>
        </w:rPr>
        <w:t xml:space="preserve"> 획득</w:t>
      </w:r>
      <w:r w:rsidR="007D0E58">
        <w:rPr>
          <w:rFonts w:ascii="Adobe 고딕 Std B" w:eastAsia="Adobe 고딕 Std B" w:hAnsi="Adobe 고딕 Std B" w:cs="한컴돋움" w:hint="eastAsia"/>
          <w:lang w:eastAsia="ko-KR"/>
        </w:rPr>
        <w:t xml:space="preserve"> </w:t>
      </w:r>
    </w:p>
    <w:p w14:paraId="052AAC8A" w14:textId="670D8918" w:rsidR="007D0E58" w:rsidRDefault="007D0E58" w:rsidP="00602969">
      <w:pPr>
        <w:pStyle w:val="a9"/>
        <w:numPr>
          <w:ilvl w:val="0"/>
          <w:numId w:val="8"/>
        </w:numPr>
        <w:spacing w:line="276" w:lineRule="auto"/>
        <w:rPr>
          <w:rFonts w:ascii="Adobe 고딕 Std B" w:eastAsia="Adobe 고딕 Std B" w:hAnsi="Adobe 고딕 Std B" w:cs="한컴돋움"/>
          <w:lang w:eastAsia="ko-KR"/>
        </w:rPr>
      </w:pPr>
      <w:r w:rsidRPr="007D0E58">
        <w:rPr>
          <w:rFonts w:ascii="Adobe 고딕 Std B" w:eastAsia="Adobe 고딕 Std B" w:hAnsi="Adobe 고딕 Std B" w:cs="한컴돋움" w:hint="eastAsia"/>
          <w:lang w:eastAsia="ko-KR"/>
        </w:rPr>
        <w:t xml:space="preserve">게임 화면에 글자를 출력시켜 점수 및 </w:t>
      </w:r>
      <w:r>
        <w:rPr>
          <w:rFonts w:ascii="Adobe 고딕 Std B" w:eastAsia="Adobe 고딕 Std B" w:hAnsi="Adobe 고딕 Std B" w:cs="한컴돋움" w:hint="eastAsia"/>
          <w:lang w:eastAsia="ko-KR"/>
        </w:rPr>
        <w:t>골드</w:t>
      </w:r>
      <w:r w:rsidR="002908C1">
        <w:rPr>
          <w:rFonts w:ascii="Adobe 고딕 Std B" w:eastAsia="Adobe 고딕 Std B" w:hAnsi="Adobe 고딕 Std B" w:cs="한컴돋움" w:hint="eastAsia"/>
          <w:lang w:eastAsia="ko-KR"/>
        </w:rPr>
        <w:t>, 공격력을</w:t>
      </w:r>
      <w:r w:rsidRPr="007D0E58">
        <w:rPr>
          <w:rFonts w:ascii="Adobe 고딕 Std B" w:eastAsia="Adobe 고딕 Std B" w:hAnsi="Adobe 고딕 Std B" w:cs="한컴돋움" w:hint="eastAsia"/>
          <w:lang w:eastAsia="ko-KR"/>
        </w:rPr>
        <w:t xml:space="preserve"> 표현함</w:t>
      </w:r>
    </w:p>
    <w:p w14:paraId="2801006F" w14:textId="77777777" w:rsidR="007D0E58" w:rsidRDefault="005560CD" w:rsidP="00602969">
      <w:pPr>
        <w:pStyle w:val="a9"/>
        <w:numPr>
          <w:ilvl w:val="0"/>
          <w:numId w:val="8"/>
        </w:numPr>
        <w:spacing w:line="276" w:lineRule="auto"/>
        <w:rPr>
          <w:rFonts w:ascii="Adobe 고딕 Std B" w:eastAsia="Adobe 고딕 Std B" w:hAnsi="Adobe 고딕 Std B" w:cs="한컴돋움"/>
          <w:lang w:eastAsia="ko-KR"/>
        </w:rPr>
      </w:pPr>
      <w:r w:rsidRPr="007D0E58">
        <w:rPr>
          <w:rFonts w:ascii="Adobe 고딕 Std B" w:eastAsia="Adobe 고딕 Std B" w:hAnsi="Adobe 고딕 Std B" w:cs="한컴돋움" w:hint="eastAsia"/>
          <w:lang w:eastAsia="ko-KR"/>
        </w:rPr>
        <w:t>P키를 눌러서 상점에 들어가 플레이어의 공격력 업그레이드 및 인공위성 구입 가능</w:t>
      </w:r>
    </w:p>
    <w:p w14:paraId="3BFD2685" w14:textId="77777777" w:rsidR="007D0E58" w:rsidRDefault="005560CD" w:rsidP="00602969">
      <w:pPr>
        <w:pStyle w:val="a9"/>
        <w:numPr>
          <w:ilvl w:val="0"/>
          <w:numId w:val="8"/>
        </w:numPr>
        <w:spacing w:line="276" w:lineRule="auto"/>
        <w:rPr>
          <w:rFonts w:ascii="Adobe 고딕 Std B" w:eastAsia="Adobe 고딕 Std B" w:hAnsi="Adobe 고딕 Std B" w:cs="한컴돋움"/>
          <w:lang w:eastAsia="ko-KR"/>
        </w:rPr>
      </w:pPr>
      <w:r w:rsidRPr="007D0E58">
        <w:rPr>
          <w:rFonts w:ascii="Adobe 고딕 Std B" w:eastAsia="Adobe 고딕 Std B" w:hAnsi="Adobe 고딕 Std B" w:cs="한컴돋움" w:hint="eastAsia"/>
          <w:lang w:eastAsia="ko-KR"/>
        </w:rPr>
        <w:t>플레이어의 기본 공격력은 20으로 각 업그레이드마다 5씩 증가하며 총 50까지 증가가능</w:t>
      </w:r>
    </w:p>
    <w:p w14:paraId="209583E2" w14:textId="77777777" w:rsidR="007D0E58" w:rsidRDefault="005560CD" w:rsidP="00602969">
      <w:pPr>
        <w:pStyle w:val="a9"/>
        <w:numPr>
          <w:ilvl w:val="0"/>
          <w:numId w:val="8"/>
        </w:numPr>
        <w:spacing w:line="276" w:lineRule="auto"/>
        <w:rPr>
          <w:rFonts w:ascii="Adobe 고딕 Std B" w:eastAsia="Adobe 고딕 Std B" w:hAnsi="Adobe 고딕 Std B" w:cs="한컴돋움"/>
          <w:lang w:eastAsia="ko-KR"/>
        </w:rPr>
      </w:pPr>
      <w:r w:rsidRPr="007D0E58">
        <w:rPr>
          <w:rFonts w:ascii="Adobe 고딕 Std B" w:eastAsia="Adobe 고딕 Std B" w:hAnsi="Adobe 고딕 Std B" w:cs="한컴돋움" w:hint="eastAsia"/>
          <w:lang w:eastAsia="ko-KR"/>
        </w:rPr>
        <w:t>운석의 최대 HP는 500</w:t>
      </w:r>
    </w:p>
    <w:p w14:paraId="58592018" w14:textId="0D5155FB" w:rsidR="007D0E58" w:rsidRDefault="005560CD" w:rsidP="00602969">
      <w:pPr>
        <w:pStyle w:val="a9"/>
        <w:numPr>
          <w:ilvl w:val="0"/>
          <w:numId w:val="8"/>
        </w:numPr>
        <w:spacing w:line="276" w:lineRule="auto"/>
        <w:rPr>
          <w:rFonts w:ascii="Adobe 고딕 Std B" w:eastAsia="Adobe 고딕 Std B" w:hAnsi="Adobe 고딕 Std B" w:cs="한컴돋움"/>
          <w:lang w:eastAsia="ko-KR"/>
        </w:rPr>
      </w:pPr>
      <w:r w:rsidRPr="007D0E58">
        <w:rPr>
          <w:rFonts w:ascii="Adobe 고딕 Std B" w:eastAsia="Adobe 고딕 Std B" w:hAnsi="Adobe 고딕 Std B" w:cs="한컴돋움" w:hint="eastAsia"/>
          <w:lang w:eastAsia="ko-KR"/>
        </w:rPr>
        <w:t xml:space="preserve">인공위성 구입시 플레이어의 위치에 인공위성이 생성되며 범위 내에 가장 가까운 운석을 향해 공격을 가함 (인공위성이 발사하는 </w:t>
      </w:r>
      <w:r w:rsidR="007D0E58">
        <w:rPr>
          <w:rFonts w:ascii="Adobe 고딕 Std B" w:eastAsia="Adobe 고딕 Std B" w:hAnsi="Adobe 고딕 Std B" w:cs="한컴돋움" w:hint="eastAsia"/>
          <w:lang w:eastAsia="ko-KR"/>
        </w:rPr>
        <w:t>레이저</w:t>
      </w:r>
      <w:r w:rsidRPr="007D0E58">
        <w:rPr>
          <w:rFonts w:ascii="Adobe 고딕 Std B" w:eastAsia="Adobe 고딕 Std B" w:hAnsi="Adobe 고딕 Std B" w:cs="한컴돋움" w:hint="eastAsia"/>
          <w:lang w:eastAsia="ko-KR"/>
        </w:rPr>
        <w:t>는</w:t>
      </w:r>
      <w:r w:rsidR="007D0E58">
        <w:rPr>
          <w:rFonts w:ascii="Adobe 고딕 Std B" w:eastAsia="Adobe 고딕 Std B" w:hAnsi="Adobe 고딕 Std B" w:cs="한컴돋움" w:hint="eastAsia"/>
          <w:lang w:eastAsia="ko-KR"/>
        </w:rPr>
        <w:t xml:space="preserve"> </w:t>
      </w:r>
      <w:proofErr w:type="spellStart"/>
      <w:r w:rsidRPr="007D0E58">
        <w:rPr>
          <w:rFonts w:ascii="Adobe 고딕 Std B" w:eastAsia="Adobe 고딕 Std B" w:hAnsi="Adobe 고딕 Std B" w:cs="한컴돋움" w:hint="eastAsia"/>
          <w:lang w:eastAsia="ko-KR"/>
        </w:rPr>
        <w:t>블랜딩이</w:t>
      </w:r>
      <w:proofErr w:type="spellEnd"/>
      <w:r w:rsidRPr="007D0E58">
        <w:rPr>
          <w:rFonts w:ascii="Adobe 고딕 Std B" w:eastAsia="Adobe 고딕 Std B" w:hAnsi="Adobe 고딕 Std B" w:cs="한컴돋움" w:hint="eastAsia"/>
          <w:lang w:eastAsia="ko-KR"/>
        </w:rPr>
        <w:t xml:space="preserve"> 사용됨)</w:t>
      </w:r>
      <w:r w:rsidR="009A2FA3" w:rsidRPr="007D0E58">
        <w:rPr>
          <w:rFonts w:ascii="Adobe 고딕 Std B" w:eastAsia="Adobe 고딕 Std B" w:hAnsi="Adobe 고딕 Std B" w:cs="한컴돋움" w:hint="eastAsia"/>
          <w:lang w:eastAsia="ko-KR"/>
        </w:rPr>
        <w:t xml:space="preserve"> 최대 5개까지 구매 가능</w:t>
      </w:r>
    </w:p>
    <w:p w14:paraId="3B2841A4" w14:textId="2F06C768" w:rsidR="007D0E58" w:rsidRDefault="005560CD" w:rsidP="00602969">
      <w:pPr>
        <w:pStyle w:val="a9"/>
        <w:numPr>
          <w:ilvl w:val="0"/>
          <w:numId w:val="8"/>
        </w:numPr>
        <w:spacing w:line="276" w:lineRule="auto"/>
        <w:rPr>
          <w:rFonts w:ascii="Adobe 고딕 Std B" w:eastAsia="Adobe 고딕 Std B" w:hAnsi="Adobe 고딕 Std B" w:cs="한컴돋움"/>
          <w:lang w:eastAsia="ko-KR"/>
        </w:rPr>
      </w:pPr>
      <w:r w:rsidRPr="007D0E58">
        <w:rPr>
          <w:rFonts w:ascii="Adobe 고딕 Std B" w:eastAsia="Adobe 고딕 Std B" w:hAnsi="Adobe 고딕 Std B" w:cs="한컴돋움" w:hint="eastAsia"/>
          <w:lang w:eastAsia="ko-KR"/>
        </w:rPr>
        <w:t>플레이어와 운석 충돌</w:t>
      </w:r>
      <w:r w:rsidR="007D0E58">
        <w:rPr>
          <w:rFonts w:ascii="Adobe 고딕 Std B" w:eastAsia="Adobe 고딕 Std B" w:hAnsi="Adobe 고딕 Std B" w:cs="한컴돋움" w:hint="eastAsia"/>
          <w:lang w:eastAsia="ko-KR"/>
        </w:rPr>
        <w:t xml:space="preserve"> </w:t>
      </w:r>
      <w:r w:rsidRPr="007D0E58">
        <w:rPr>
          <w:rFonts w:ascii="Adobe 고딕 Std B" w:eastAsia="Adobe 고딕 Std B" w:hAnsi="Adobe 고딕 Std B" w:cs="한컴돋움" w:hint="eastAsia"/>
          <w:lang w:eastAsia="ko-KR"/>
        </w:rPr>
        <w:t>시 플레이어의 생명력이 1개 줄어들며 잠깐</w:t>
      </w:r>
      <w:r w:rsidR="007D0E58">
        <w:rPr>
          <w:rFonts w:ascii="Adobe 고딕 Std B" w:eastAsia="Adobe 고딕 Std B" w:hAnsi="Adobe 고딕 Std B" w:cs="한컴돋움" w:hint="eastAsia"/>
          <w:lang w:eastAsia="ko-KR"/>
        </w:rPr>
        <w:t xml:space="preserve"> </w:t>
      </w:r>
      <w:r w:rsidRPr="007D0E58">
        <w:rPr>
          <w:rFonts w:ascii="Adobe 고딕 Std B" w:eastAsia="Adobe 고딕 Std B" w:hAnsi="Adobe 고딕 Std B" w:cs="한컴돋움" w:hint="eastAsia"/>
          <w:lang w:eastAsia="ko-KR"/>
        </w:rPr>
        <w:t>동안 무적이 되며 전투기가 깜빡깜빡 거리면서 그려짐</w:t>
      </w:r>
    </w:p>
    <w:p w14:paraId="2449EAB7" w14:textId="321CAC03" w:rsidR="007D0E58" w:rsidRDefault="005560CD" w:rsidP="00602969">
      <w:pPr>
        <w:pStyle w:val="a9"/>
        <w:numPr>
          <w:ilvl w:val="0"/>
          <w:numId w:val="8"/>
        </w:numPr>
        <w:spacing w:line="276" w:lineRule="auto"/>
        <w:rPr>
          <w:rFonts w:ascii="Adobe 고딕 Std B" w:eastAsia="Adobe 고딕 Std B" w:hAnsi="Adobe 고딕 Std B" w:cs="한컴돋움"/>
          <w:lang w:eastAsia="ko-KR"/>
        </w:rPr>
      </w:pPr>
      <w:r w:rsidRPr="007D0E58">
        <w:rPr>
          <w:rFonts w:ascii="Adobe 고딕 Std B" w:eastAsia="Adobe 고딕 Std B" w:hAnsi="Adobe 고딕 Std B" w:cs="한컴돋움" w:hint="eastAsia"/>
          <w:lang w:eastAsia="ko-KR"/>
        </w:rPr>
        <w:t xml:space="preserve">운석이 공격을 받을 경우 </w:t>
      </w:r>
      <w:proofErr w:type="spellStart"/>
      <w:r w:rsidRPr="007D0E58">
        <w:rPr>
          <w:rFonts w:ascii="Adobe 고딕 Std B" w:eastAsia="Adobe 고딕 Std B" w:hAnsi="Adobe 고딕 Std B" w:cs="한컴돋움" w:hint="eastAsia"/>
          <w:lang w:eastAsia="ko-KR"/>
        </w:rPr>
        <w:t>파티클이</w:t>
      </w:r>
      <w:proofErr w:type="spellEnd"/>
      <w:r w:rsidRPr="007D0E58">
        <w:rPr>
          <w:rFonts w:ascii="Adobe 고딕 Std B" w:eastAsia="Adobe 고딕 Std B" w:hAnsi="Adobe 고딕 Std B" w:cs="한컴돋움" w:hint="eastAsia"/>
          <w:lang w:eastAsia="ko-KR"/>
        </w:rPr>
        <w:t xml:space="preserve"> 생성되며 파괴될 경우에도 또</w:t>
      </w:r>
      <w:r w:rsidR="007D0E58">
        <w:rPr>
          <w:rFonts w:ascii="Adobe 고딕 Std B" w:eastAsia="Adobe 고딕 Std B" w:hAnsi="Adobe 고딕 Std B" w:cs="한컴돋움" w:hint="eastAsia"/>
          <w:lang w:eastAsia="ko-KR"/>
        </w:rPr>
        <w:t xml:space="preserve"> </w:t>
      </w:r>
      <w:r w:rsidRPr="007D0E58">
        <w:rPr>
          <w:rFonts w:ascii="Adobe 고딕 Std B" w:eastAsia="Adobe 고딕 Std B" w:hAnsi="Adobe 고딕 Std B" w:cs="한컴돋움" w:hint="eastAsia"/>
          <w:lang w:eastAsia="ko-KR"/>
        </w:rPr>
        <w:t xml:space="preserve">다른 </w:t>
      </w:r>
      <w:proofErr w:type="spellStart"/>
      <w:r w:rsidRPr="007D0E58">
        <w:rPr>
          <w:rFonts w:ascii="Adobe 고딕 Std B" w:eastAsia="Adobe 고딕 Std B" w:hAnsi="Adobe 고딕 Std B" w:cs="한컴돋움" w:hint="eastAsia"/>
          <w:lang w:eastAsia="ko-KR"/>
        </w:rPr>
        <w:t>파티클이</w:t>
      </w:r>
      <w:proofErr w:type="spellEnd"/>
      <w:r w:rsidRPr="007D0E58">
        <w:rPr>
          <w:rFonts w:ascii="Adobe 고딕 Std B" w:eastAsia="Adobe 고딕 Std B" w:hAnsi="Adobe 고딕 Std B" w:cs="한컴돋움" w:hint="eastAsia"/>
          <w:lang w:eastAsia="ko-KR"/>
        </w:rPr>
        <w:t xml:space="preserve"> 생성</w:t>
      </w:r>
    </w:p>
    <w:p w14:paraId="61FD2006" w14:textId="10FFB0A8" w:rsidR="007D0E58" w:rsidRDefault="005560CD" w:rsidP="00602969">
      <w:pPr>
        <w:pStyle w:val="a9"/>
        <w:numPr>
          <w:ilvl w:val="0"/>
          <w:numId w:val="8"/>
        </w:numPr>
        <w:spacing w:line="276" w:lineRule="auto"/>
        <w:rPr>
          <w:rFonts w:ascii="Adobe 고딕 Std B" w:eastAsia="Adobe 고딕 Std B" w:hAnsi="Adobe 고딕 Std B" w:cs="한컴돋움"/>
          <w:lang w:eastAsia="ko-KR"/>
        </w:rPr>
      </w:pPr>
      <w:proofErr w:type="spellStart"/>
      <w:r w:rsidRPr="007D0E58">
        <w:rPr>
          <w:rFonts w:ascii="Adobe 고딕 Std B" w:eastAsia="Adobe 고딕 Std B" w:hAnsi="Adobe 고딕 Std B" w:cs="한컴돋움" w:hint="eastAsia"/>
          <w:lang w:eastAsia="ko-KR"/>
        </w:rPr>
        <w:t>부스트</w:t>
      </w:r>
      <w:proofErr w:type="spellEnd"/>
      <w:r w:rsidRPr="007D0E58">
        <w:rPr>
          <w:rFonts w:ascii="Adobe 고딕 Std B" w:eastAsia="Adobe 고딕 Std B" w:hAnsi="Adobe 고딕 Std B" w:cs="한컴돋움" w:hint="eastAsia"/>
          <w:lang w:eastAsia="ko-KR"/>
        </w:rPr>
        <w:t xml:space="preserve"> 사용시 속도가 빨라지며 화면이 흔들리고 점차적으로 하단의 </w:t>
      </w:r>
      <w:proofErr w:type="spellStart"/>
      <w:r w:rsidRPr="007D0E58">
        <w:rPr>
          <w:rFonts w:ascii="Adobe 고딕 Std B" w:eastAsia="Adobe 고딕 Std B" w:hAnsi="Adobe 고딕 Std B" w:cs="한컴돋움" w:hint="eastAsia"/>
          <w:lang w:eastAsia="ko-KR"/>
        </w:rPr>
        <w:t>부스트</w:t>
      </w:r>
      <w:proofErr w:type="spellEnd"/>
      <w:r w:rsidR="007D0E58">
        <w:rPr>
          <w:rFonts w:ascii="Adobe 고딕 Std B" w:eastAsia="Adobe 고딕 Std B" w:hAnsi="Adobe 고딕 Std B" w:cs="한컴돋움" w:hint="eastAsia"/>
          <w:lang w:eastAsia="ko-KR"/>
        </w:rPr>
        <w:t xml:space="preserve"> </w:t>
      </w:r>
      <w:r w:rsidRPr="007D0E58">
        <w:rPr>
          <w:rFonts w:ascii="Adobe 고딕 Std B" w:eastAsia="Adobe 고딕 Std B" w:hAnsi="Adobe 고딕 Std B" w:cs="한컴돋움" w:hint="eastAsia"/>
          <w:lang w:eastAsia="ko-KR"/>
        </w:rPr>
        <w:t>게이지가 줄어듦(사운드 발생)</w:t>
      </w:r>
    </w:p>
    <w:p w14:paraId="714D465C" w14:textId="3C28CE09" w:rsidR="007D0E58" w:rsidRDefault="005560CD" w:rsidP="00602969">
      <w:pPr>
        <w:pStyle w:val="a9"/>
        <w:numPr>
          <w:ilvl w:val="0"/>
          <w:numId w:val="8"/>
        </w:numPr>
        <w:spacing w:line="276" w:lineRule="auto"/>
        <w:rPr>
          <w:rFonts w:ascii="Adobe 고딕 Std B" w:eastAsia="Adobe 고딕 Std B" w:hAnsi="Adobe 고딕 Std B" w:cs="한컴돋움"/>
          <w:lang w:eastAsia="ko-KR"/>
        </w:rPr>
      </w:pPr>
      <w:proofErr w:type="spellStart"/>
      <w:r w:rsidRPr="007D0E58">
        <w:rPr>
          <w:rFonts w:ascii="Adobe 고딕 Std B" w:eastAsia="Adobe 고딕 Std B" w:hAnsi="Adobe 고딕 Std B" w:cs="한컴돋움" w:hint="eastAsia"/>
          <w:lang w:eastAsia="ko-KR"/>
        </w:rPr>
        <w:t>부스트</w:t>
      </w:r>
      <w:proofErr w:type="spellEnd"/>
      <w:r w:rsidRPr="007D0E58">
        <w:rPr>
          <w:rFonts w:ascii="Adobe 고딕 Std B" w:eastAsia="Adobe 고딕 Std B" w:hAnsi="Adobe 고딕 Std B" w:cs="한컴돋움" w:hint="eastAsia"/>
          <w:lang w:eastAsia="ko-KR"/>
        </w:rPr>
        <w:t xml:space="preserve"> 미사용</w:t>
      </w:r>
      <w:r w:rsidR="007D0E58">
        <w:rPr>
          <w:rFonts w:ascii="Adobe 고딕 Std B" w:eastAsia="Adobe 고딕 Std B" w:hAnsi="Adobe 고딕 Std B" w:cs="한컴돋움" w:hint="eastAsia"/>
          <w:lang w:eastAsia="ko-KR"/>
        </w:rPr>
        <w:t xml:space="preserve"> </w:t>
      </w:r>
      <w:r w:rsidRPr="007D0E58">
        <w:rPr>
          <w:rFonts w:ascii="Adobe 고딕 Std B" w:eastAsia="Adobe 고딕 Std B" w:hAnsi="Adobe 고딕 Std B" w:cs="한컴돋움" w:hint="eastAsia"/>
          <w:lang w:eastAsia="ko-KR"/>
        </w:rPr>
        <w:t>시 점차적으로 게이지는 다시 차오름</w:t>
      </w:r>
    </w:p>
    <w:p w14:paraId="448619FD" w14:textId="0475012C" w:rsidR="007D0E58" w:rsidRDefault="005560CD" w:rsidP="00602969">
      <w:pPr>
        <w:pStyle w:val="a9"/>
        <w:numPr>
          <w:ilvl w:val="0"/>
          <w:numId w:val="8"/>
        </w:numPr>
        <w:spacing w:line="276" w:lineRule="auto"/>
        <w:rPr>
          <w:rFonts w:ascii="Adobe 고딕 Std B" w:eastAsia="Adobe 고딕 Std B" w:hAnsi="Adobe 고딕 Std B" w:cs="한컴돋움"/>
          <w:lang w:eastAsia="ko-KR"/>
        </w:rPr>
      </w:pPr>
      <w:r w:rsidRPr="007D0E58">
        <w:rPr>
          <w:rFonts w:ascii="Adobe 고딕 Std B" w:eastAsia="Adobe 고딕 Std B" w:hAnsi="Adobe 고딕 Std B" w:cs="한컴돋움" w:hint="eastAsia"/>
          <w:lang w:eastAsia="ko-KR"/>
        </w:rPr>
        <w:t>플레이어는 C키를 통해서 3인칭과 1인칭을 전환할 수 있으며</w:t>
      </w:r>
      <w:r w:rsidR="00B374D2" w:rsidRPr="007D0E58">
        <w:rPr>
          <w:rFonts w:ascii="Adobe 고딕 Std B" w:eastAsia="Adobe 고딕 Std B" w:hAnsi="Adobe 고딕 Std B" w:cs="한컴돋움" w:hint="eastAsia"/>
          <w:lang w:eastAsia="ko-KR"/>
        </w:rPr>
        <w:t xml:space="preserve"> 시점에 따라 UI의 모습이 일부분 변화되고</w:t>
      </w:r>
      <w:r w:rsidRPr="007D0E58">
        <w:rPr>
          <w:rFonts w:ascii="Adobe 고딕 Std B" w:eastAsia="Adobe 고딕 Std B" w:hAnsi="Adobe 고딕 Std B" w:cs="한컴돋움" w:hint="eastAsia"/>
          <w:lang w:eastAsia="ko-KR"/>
        </w:rPr>
        <w:t xml:space="preserve"> UI를 통해 현재 </w:t>
      </w:r>
      <w:proofErr w:type="spellStart"/>
      <w:r w:rsidRPr="007D0E58">
        <w:rPr>
          <w:rFonts w:ascii="Adobe 고딕 Std B" w:eastAsia="Adobe 고딕 Std B" w:hAnsi="Adobe 고딕 Std B" w:cs="한컴돋움" w:hint="eastAsia"/>
          <w:lang w:eastAsia="ko-KR"/>
        </w:rPr>
        <w:t>부스트</w:t>
      </w:r>
      <w:proofErr w:type="spellEnd"/>
      <w:r w:rsidR="007D0E58">
        <w:rPr>
          <w:rFonts w:ascii="Adobe 고딕 Std B" w:eastAsia="Adobe 고딕 Std B" w:hAnsi="Adobe 고딕 Std B" w:cs="한컴돋움" w:hint="eastAsia"/>
          <w:lang w:eastAsia="ko-KR"/>
        </w:rPr>
        <w:t xml:space="preserve"> </w:t>
      </w:r>
      <w:r w:rsidRPr="007D0E58">
        <w:rPr>
          <w:rFonts w:ascii="Adobe 고딕 Std B" w:eastAsia="Adobe 고딕 Std B" w:hAnsi="Adobe 고딕 Std B" w:cs="한컴돋움" w:hint="eastAsia"/>
          <w:lang w:eastAsia="ko-KR"/>
        </w:rPr>
        <w:t>게이지 및 생명력과 현재 지구의 남아있는 HP를 확인 가능</w:t>
      </w:r>
    </w:p>
    <w:p w14:paraId="17BA968E" w14:textId="77777777" w:rsidR="007D0E58" w:rsidRDefault="005560CD" w:rsidP="00602969">
      <w:pPr>
        <w:pStyle w:val="a9"/>
        <w:numPr>
          <w:ilvl w:val="0"/>
          <w:numId w:val="8"/>
        </w:numPr>
        <w:spacing w:line="276" w:lineRule="auto"/>
        <w:rPr>
          <w:rFonts w:ascii="Adobe 고딕 Std B" w:eastAsia="Adobe 고딕 Std B" w:hAnsi="Adobe 고딕 Std B" w:cs="한컴돋움"/>
          <w:lang w:eastAsia="ko-KR"/>
        </w:rPr>
      </w:pPr>
      <w:r w:rsidRPr="007D0E58">
        <w:rPr>
          <w:rFonts w:ascii="Adobe 고딕 Std B" w:eastAsia="Adobe 고딕 Std B" w:hAnsi="Adobe 고딕 Std B" w:cs="한컴돋움" w:hint="eastAsia"/>
          <w:lang w:eastAsia="ko-KR"/>
        </w:rPr>
        <w:t xml:space="preserve">운석이 일정 높이에 도달하게 되면 </w:t>
      </w:r>
      <w:proofErr w:type="spellStart"/>
      <w:r w:rsidRPr="007D0E58">
        <w:rPr>
          <w:rFonts w:ascii="Adobe 고딕 Std B" w:eastAsia="Adobe 고딕 Std B" w:hAnsi="Adobe 고딕 Std B" w:cs="한컴돋움" w:hint="eastAsia"/>
          <w:lang w:eastAsia="ko-KR"/>
        </w:rPr>
        <w:t>블랜딩을</w:t>
      </w:r>
      <w:proofErr w:type="spellEnd"/>
      <w:r w:rsidRPr="007D0E58">
        <w:rPr>
          <w:rFonts w:ascii="Adobe 고딕 Std B" w:eastAsia="Adobe 고딕 Std B" w:hAnsi="Adobe 고딕 Std B" w:cs="한컴돋움" w:hint="eastAsia"/>
          <w:lang w:eastAsia="ko-KR"/>
        </w:rPr>
        <w:t xml:space="preserve"> 사용한 원뿔들이 그려져 충돌이 얼마 남지 않았다는 사실을 알게 됨</w:t>
      </w:r>
    </w:p>
    <w:p w14:paraId="13F31CED" w14:textId="77777777" w:rsidR="007D0E58" w:rsidRDefault="007D0E58">
      <w:pPr>
        <w:spacing w:line="276" w:lineRule="auto"/>
        <w:rPr>
          <w:rFonts w:ascii="Adobe 고딕 Std B" w:eastAsia="Adobe 고딕 Std B" w:hAnsi="Adobe 고딕 Std B" w:cs="한컴돋움"/>
          <w:b/>
          <w:sz w:val="28"/>
          <w:lang w:eastAsia="ko-KR"/>
        </w:rPr>
      </w:pPr>
      <w:r>
        <w:rPr>
          <w:rFonts w:ascii="Adobe 고딕 Std B" w:eastAsia="Adobe 고딕 Std B" w:hAnsi="Adobe 고딕 Std B" w:cs="한컴돋움"/>
          <w:b/>
          <w:sz w:val="28"/>
          <w:lang w:eastAsia="ko-KR"/>
        </w:rPr>
        <w:br w:type="page"/>
      </w:r>
    </w:p>
    <w:p w14:paraId="63CB6AFB" w14:textId="7D83A857" w:rsidR="009F52B0" w:rsidRPr="00A45F82" w:rsidRDefault="00811D40" w:rsidP="00A45F82">
      <w:pPr>
        <w:pStyle w:val="a9"/>
        <w:numPr>
          <w:ilvl w:val="0"/>
          <w:numId w:val="14"/>
        </w:numPr>
        <w:spacing w:line="276" w:lineRule="auto"/>
        <w:rPr>
          <w:rFonts w:ascii="Adobe 고딕 Std B" w:eastAsia="Adobe 고딕 Std B" w:hAnsi="Adobe 고딕 Std B" w:cs="한컴돋움"/>
          <w:b/>
          <w:sz w:val="28"/>
          <w:lang w:eastAsia="ko-KR"/>
        </w:rPr>
      </w:pPr>
      <w:r>
        <w:rPr>
          <w:noProof/>
        </w:rPr>
        <w:lastRenderedPageBreak/>
        <w:pict w14:anchorId="2D239A74">
          <v:shape id="_x0000_s1028" type="#_x0000_t75" style="position:absolute;left:0;text-align:left;margin-left:261.1pt;margin-top:36.5pt;width:226.75pt;height:226.75pt;z-index:251712512;mso-position-horizontal-relative:margin;mso-position-vertical-relative:margin">
            <v:imagedata r:id="rId11" o:title="캡처_2016_12_11_06_56_36_693"/>
            <w10:wrap type="square" anchorx="margin" anchory="margin"/>
          </v:shape>
        </w:pict>
      </w:r>
      <w:r>
        <w:rPr>
          <w:noProof/>
        </w:rPr>
        <w:pict w14:anchorId="3CED999E">
          <v:shape id="_x0000_s1027" type="#_x0000_t75" style="position:absolute;left:0;text-align:left;margin-left:0;margin-top:36.5pt;width:226.75pt;height:226.75pt;z-index:251710464;mso-position-horizontal-relative:margin;mso-position-vertical-relative:margin">
            <v:imagedata r:id="rId12" o:title="캡처_2016_12_11_06_52_58_499"/>
            <w10:wrap type="square" anchorx="margin" anchory="margin"/>
          </v:shape>
        </w:pict>
      </w:r>
      <w:r w:rsidR="007D0E58" w:rsidRPr="00A45F82">
        <w:rPr>
          <w:rFonts w:ascii="Adobe 고딕 Std B" w:eastAsia="Adobe 고딕 Std B" w:hAnsi="Adobe 고딕 Std B" w:cs="한컴돋움" w:hint="eastAsia"/>
          <w:b/>
          <w:sz w:val="28"/>
          <w:lang w:eastAsia="ko-KR"/>
        </w:rPr>
        <w:t xml:space="preserve">스크린 </w:t>
      </w:r>
      <w:proofErr w:type="spellStart"/>
      <w:r w:rsidR="007D0E58" w:rsidRPr="00A45F82">
        <w:rPr>
          <w:rFonts w:ascii="Adobe 고딕 Std B" w:eastAsia="Adobe 고딕 Std B" w:hAnsi="Adobe 고딕 Std B" w:cs="한컴돋움" w:hint="eastAsia"/>
          <w:b/>
          <w:sz w:val="28"/>
          <w:lang w:eastAsia="ko-KR"/>
        </w:rPr>
        <w:t>샷</w:t>
      </w:r>
      <w:proofErr w:type="spellEnd"/>
    </w:p>
    <w:p w14:paraId="31EA651B" w14:textId="1D5B81B7" w:rsidR="009F52B0" w:rsidRPr="009F52B0" w:rsidRDefault="00811D40" w:rsidP="009F52B0">
      <w:pPr>
        <w:spacing w:line="276" w:lineRule="auto"/>
        <w:ind w:firstLineChars="400" w:firstLine="880"/>
        <w:rPr>
          <w:rFonts w:ascii="Adobe 고딕 Std B" w:eastAsia="Adobe 고딕 Std B" w:hAnsi="Adobe 고딕 Std B" w:cs="한컴돋움"/>
          <w:sz w:val="20"/>
          <w:lang w:eastAsia="ko-KR"/>
        </w:rPr>
      </w:pPr>
      <w:r>
        <w:rPr>
          <w:noProof/>
        </w:rPr>
        <w:pict w14:anchorId="5E39C6AB">
          <v:shape id="_x0000_s1029" type="#_x0000_t75" style="position:absolute;left:0;text-align:left;margin-left:260.75pt;margin-top:293.35pt;width:227pt;height:227pt;z-index:251714560;mso-position-horizontal-relative:margin;mso-position-vertical-relative:margin">
            <v:imagedata r:id="rId13" o:title="캡처_2016_12_11_06_56_56_611"/>
            <w10:wrap type="square" anchorx="margin" anchory="margin"/>
          </v:shape>
        </w:pict>
      </w:r>
      <w:r>
        <w:rPr>
          <w:noProof/>
        </w:rPr>
        <w:pict w14:anchorId="5BAA1093">
          <v:shape id="_x0000_s1031" type="#_x0000_t75" style="position:absolute;left:0;text-align:left;margin-left:1.2pt;margin-top:293.45pt;width:227pt;height:227pt;z-index:251718656;mso-position-horizontal-relative:margin;mso-position-vertical-relative:margin">
            <v:imagedata r:id="rId14" o:title="캡처_2016_12_11_07_12_59_991"/>
            <w10:wrap type="square" anchorx="margin" anchory="margin"/>
          </v:shape>
        </w:pict>
      </w:r>
      <w:r w:rsidR="009F52B0">
        <w:rPr>
          <w:rFonts w:ascii="Adobe 고딕 Std B" w:eastAsia="Adobe 고딕 Std B" w:hAnsi="Adobe 고딕 Std B" w:cs="한컴돋움" w:hint="eastAsia"/>
          <w:sz w:val="20"/>
          <w:lang w:eastAsia="ko-KR"/>
        </w:rPr>
        <w:t>&lt;</w:t>
      </w:r>
      <w:r w:rsidR="007D0E58" w:rsidRPr="009F52B0">
        <w:rPr>
          <w:rFonts w:ascii="Adobe 고딕 Std B" w:eastAsia="Adobe 고딕 Std B" w:hAnsi="Adobe 고딕 Std B" w:cs="한컴돋움" w:hint="eastAsia"/>
          <w:sz w:val="20"/>
          <w:lang w:eastAsia="ko-KR"/>
        </w:rPr>
        <w:t xml:space="preserve">운석과 총알 충돌 시 </w:t>
      </w:r>
      <w:proofErr w:type="spellStart"/>
      <w:r w:rsidR="007D0E58" w:rsidRPr="009F52B0">
        <w:rPr>
          <w:rFonts w:ascii="Adobe 고딕 Std B" w:eastAsia="Adobe 고딕 Std B" w:hAnsi="Adobe 고딕 Std B" w:cs="한컴돋움" w:hint="eastAsia"/>
          <w:sz w:val="20"/>
          <w:lang w:eastAsia="ko-KR"/>
        </w:rPr>
        <w:t>파티클</w:t>
      </w:r>
      <w:proofErr w:type="spellEnd"/>
      <w:r w:rsidR="009F52B0">
        <w:rPr>
          <w:rFonts w:ascii="Adobe 고딕 Std B" w:eastAsia="Adobe 고딕 Std B" w:hAnsi="Adobe 고딕 Std B" w:cs="한컴돋움" w:hint="eastAsia"/>
          <w:sz w:val="20"/>
          <w:lang w:eastAsia="ko-KR"/>
        </w:rPr>
        <w:t>&gt;</w:t>
      </w:r>
      <w:r w:rsidR="009F52B0" w:rsidRPr="009F52B0">
        <w:rPr>
          <w:rFonts w:ascii="HY견고딕" w:eastAsia="HY견고딕" w:hAnsi="한컴돋움" w:cs="한컴돋움" w:hint="eastAsia"/>
          <w:b/>
          <w:sz w:val="20"/>
          <w:lang w:eastAsia="ko-KR"/>
        </w:rPr>
        <w:t xml:space="preserve"> </w:t>
      </w:r>
      <w:r w:rsidR="009F52B0">
        <w:rPr>
          <w:rFonts w:ascii="HY견고딕" w:eastAsia="HY견고딕" w:hAnsi="한컴돋움" w:cs="한컴돋움" w:hint="eastAsia"/>
          <w:b/>
          <w:sz w:val="20"/>
          <w:lang w:eastAsia="ko-KR"/>
        </w:rPr>
        <w:tab/>
      </w:r>
      <w:r w:rsidR="009F52B0">
        <w:rPr>
          <w:rFonts w:ascii="HY견고딕" w:eastAsia="HY견고딕" w:hAnsi="한컴돋움" w:cs="한컴돋움" w:hint="eastAsia"/>
          <w:b/>
          <w:sz w:val="20"/>
          <w:lang w:eastAsia="ko-KR"/>
        </w:rPr>
        <w:tab/>
      </w:r>
      <w:r w:rsidR="009F52B0">
        <w:rPr>
          <w:rFonts w:ascii="HY견고딕" w:eastAsia="HY견고딕" w:hAnsi="한컴돋움" w:cs="한컴돋움" w:hint="eastAsia"/>
          <w:b/>
          <w:sz w:val="20"/>
          <w:lang w:eastAsia="ko-KR"/>
        </w:rPr>
        <w:tab/>
        <w:t xml:space="preserve">            </w:t>
      </w:r>
      <w:r w:rsidR="009F52B0" w:rsidRPr="009F52B0">
        <w:rPr>
          <w:rFonts w:ascii="HY견고딕" w:eastAsia="HY견고딕" w:hAnsi="한컴돋움" w:cs="한컴돋움" w:hint="eastAsia"/>
          <w:sz w:val="20"/>
          <w:lang w:eastAsia="ko-KR"/>
        </w:rPr>
        <w:t>&lt;</w:t>
      </w:r>
      <w:r w:rsidR="009F52B0" w:rsidRPr="009F52B0">
        <w:rPr>
          <w:rFonts w:ascii="Adobe 고딕 Std B" w:eastAsia="Adobe 고딕 Std B" w:hAnsi="Adobe 고딕 Std B" w:cs="한컴돋움" w:hint="eastAsia"/>
          <w:sz w:val="20"/>
          <w:lang w:eastAsia="ko-KR"/>
        </w:rPr>
        <w:t xml:space="preserve">운석과 총알 충돌 시 또 다른 </w:t>
      </w:r>
      <w:proofErr w:type="spellStart"/>
      <w:r w:rsidR="009F52B0" w:rsidRPr="009F52B0">
        <w:rPr>
          <w:rFonts w:ascii="Adobe 고딕 Std B" w:eastAsia="Adobe 고딕 Std B" w:hAnsi="Adobe 고딕 Std B" w:cs="한컴돋움" w:hint="eastAsia"/>
          <w:sz w:val="20"/>
          <w:lang w:eastAsia="ko-KR"/>
        </w:rPr>
        <w:t>파티클</w:t>
      </w:r>
      <w:proofErr w:type="spellEnd"/>
      <w:r w:rsidR="009F52B0" w:rsidRPr="009F52B0">
        <w:rPr>
          <w:rFonts w:ascii="Adobe 고딕 Std B" w:eastAsia="Adobe 고딕 Std B" w:hAnsi="Adobe 고딕 Std B" w:cs="한컴돋움" w:hint="eastAsia"/>
          <w:sz w:val="20"/>
          <w:lang w:eastAsia="ko-KR"/>
        </w:rPr>
        <w:t>&gt;</w:t>
      </w:r>
    </w:p>
    <w:p w14:paraId="1AEEC758" w14:textId="39635139" w:rsidR="009F52B0" w:rsidRPr="009F52B0" w:rsidRDefault="009F52B0" w:rsidP="009F52B0">
      <w:pPr>
        <w:spacing w:line="276" w:lineRule="auto"/>
        <w:jc w:val="center"/>
        <w:rPr>
          <w:rFonts w:ascii="Adobe 고딕 Std B" w:eastAsia="Adobe 고딕 Std B" w:hAnsi="Adobe 고딕 Std B" w:cs="한컴돋움"/>
          <w:sz w:val="20"/>
          <w:lang w:eastAsia="ko-KR"/>
        </w:rPr>
      </w:pPr>
      <w:r w:rsidRPr="009F52B0">
        <w:rPr>
          <w:rFonts w:ascii="Adobe 고딕 Std B" w:eastAsia="Adobe 고딕 Std B" w:hAnsi="Adobe 고딕 Std B" w:cs="한컴돋움" w:hint="eastAsia"/>
          <w:b/>
          <w:sz w:val="20"/>
          <w:lang w:eastAsia="ko-KR"/>
        </w:rPr>
        <w:t>&lt;3인칭, 1인칭 시점의 상점&gt;</w:t>
      </w:r>
    </w:p>
    <w:p w14:paraId="23D30A6A" w14:textId="6ACB9524" w:rsidR="009F52B0" w:rsidRPr="009F52B0" w:rsidRDefault="009F52B0" w:rsidP="009F52B0">
      <w:pPr>
        <w:spacing w:line="276" w:lineRule="auto"/>
        <w:rPr>
          <w:rFonts w:ascii="HY견고딕" w:eastAsia="HY견고딕" w:hAnsi="한컴돋움" w:cs="한컴돋움"/>
          <w:b/>
          <w:sz w:val="18"/>
          <w:lang w:eastAsia="ko-KR"/>
        </w:rPr>
      </w:pPr>
    </w:p>
    <w:p w14:paraId="0D912403" w14:textId="77777777" w:rsidR="00222908" w:rsidRDefault="009F52B0" w:rsidP="00222908">
      <w:pPr>
        <w:spacing w:line="276" w:lineRule="auto"/>
        <w:rPr>
          <w:rFonts w:ascii="Adobe 고딕 Std B" w:eastAsia="Adobe 고딕 Std B" w:hAnsi="Adobe 고딕 Std B"/>
          <w:sz w:val="28"/>
          <w:lang w:eastAsia="ko-KR"/>
        </w:rPr>
      </w:pPr>
      <w:r>
        <w:rPr>
          <w:rFonts w:ascii="Adobe 고딕 Std B" w:eastAsia="Adobe 고딕 Std B" w:hAnsi="Adobe 고딕 Std B"/>
          <w:sz w:val="28"/>
          <w:lang w:eastAsia="ko-KR"/>
        </w:rPr>
        <w:br w:type="page"/>
      </w:r>
    </w:p>
    <w:p w14:paraId="0F3E8585" w14:textId="77777777" w:rsidR="00222908" w:rsidRPr="00222908" w:rsidRDefault="00222908" w:rsidP="00222908">
      <w:pPr>
        <w:spacing w:line="276" w:lineRule="auto"/>
        <w:rPr>
          <w:rFonts w:ascii="Adobe 고딕 Std B" w:eastAsia="Adobe 고딕 Std B" w:hAnsi="Adobe 고딕 Std B"/>
          <w:sz w:val="2"/>
          <w:lang w:eastAsia="ko-KR"/>
        </w:rPr>
      </w:pPr>
    </w:p>
    <w:p w14:paraId="57F46B11" w14:textId="046DE33C" w:rsidR="009F52B0" w:rsidRPr="00222908" w:rsidRDefault="00811D40" w:rsidP="00222908">
      <w:pPr>
        <w:spacing w:line="276" w:lineRule="auto"/>
        <w:ind w:firstLineChars="500" w:firstLine="1100"/>
        <w:rPr>
          <w:rFonts w:ascii="Adobe 고딕 Std B" w:eastAsia="Adobe 고딕 Std B" w:hAnsi="Adobe 고딕 Std B"/>
          <w:sz w:val="28"/>
          <w:lang w:eastAsia="ko-KR"/>
        </w:rPr>
      </w:pPr>
      <w:r>
        <w:rPr>
          <w:noProof/>
        </w:rPr>
        <w:pict w14:anchorId="630DBA0A">
          <v:shape id="_x0000_s1033" type="#_x0000_t75" style="position:absolute;left:0;text-align:left;margin-left:260.1pt;margin-top:258.35pt;width:227pt;height:227pt;z-index:251722752;mso-position-horizontal-relative:margin;mso-position-vertical-relative:margin">
            <v:imagedata r:id="rId15" o:title="캡처_2016_12_11_07_21_58_25"/>
            <w10:wrap type="square" anchorx="margin" anchory="margin"/>
          </v:shape>
        </w:pict>
      </w:r>
      <w:r>
        <w:rPr>
          <w:noProof/>
        </w:rPr>
        <w:pict w14:anchorId="5650FBDF">
          <v:shape id="_x0000_s1032" type="#_x0000_t75" style="position:absolute;left:0;text-align:left;margin-left:260.1pt;margin-top:0;width:227pt;height:227pt;z-index:251720704;mso-position-horizontal-relative:margin;mso-position-vertical-relative:margin">
            <v:imagedata r:id="rId16" o:title="캡처_2016_12_11_06_53_12_165"/>
            <w10:wrap type="square" anchorx="margin" anchory="margin"/>
          </v:shape>
        </w:pict>
      </w:r>
      <w:r>
        <w:rPr>
          <w:noProof/>
        </w:rPr>
        <w:pict w14:anchorId="5B188394">
          <v:shape id="_x0000_s1030" type="#_x0000_t75" style="position:absolute;left:0;text-align:left;margin-left:0;margin-top:0;width:227pt;height:227pt;z-index:251716608;mso-position-horizontal:left;mso-position-horizontal-relative:margin;mso-position-vertical:top;mso-position-vertical-relative:margin">
            <v:imagedata r:id="rId17" o:title="캡처_2016_12_11_06_55_58_876"/>
            <w10:wrap type="square" anchorx="margin" anchory="margin"/>
          </v:shape>
        </w:pict>
      </w:r>
      <w:r w:rsidR="009F52B0">
        <w:rPr>
          <w:rFonts w:ascii="Adobe 고딕 Std B" w:eastAsia="Adobe 고딕 Std B" w:hAnsi="Adobe 고딕 Std B" w:hint="eastAsia"/>
          <w:sz w:val="20"/>
          <w:lang w:eastAsia="ko-KR"/>
        </w:rPr>
        <w:t>&lt;인공위성의 운석 공격&gt;</w:t>
      </w:r>
      <w:r w:rsidR="00222908">
        <w:rPr>
          <w:rFonts w:ascii="Adobe 고딕 Std B" w:eastAsia="Adobe 고딕 Std B" w:hAnsi="Adobe 고딕 Std B" w:hint="eastAsia"/>
          <w:sz w:val="20"/>
          <w:lang w:eastAsia="ko-KR"/>
        </w:rPr>
        <w:t xml:space="preserve">                                                                                  &lt;우주선 비행 시</w:t>
      </w:r>
      <w:proofErr w:type="gramStart"/>
      <w:r w:rsidR="00222908">
        <w:rPr>
          <w:rFonts w:ascii="Adobe 고딕 Std B" w:eastAsia="Adobe 고딕 Std B" w:hAnsi="Adobe 고딕 Std B" w:hint="eastAsia"/>
          <w:sz w:val="20"/>
          <w:lang w:eastAsia="ko-KR"/>
        </w:rPr>
        <w:t xml:space="preserve">&gt;                </w:t>
      </w:r>
      <w:proofErr w:type="gramEnd"/>
      <w:r>
        <w:rPr>
          <w:rFonts w:ascii="Adobe 고딕 Std B" w:eastAsia="Adobe 고딕 Std B" w:hAnsi="Adobe 고딕 Std B"/>
          <w:sz w:val="20"/>
          <w:lang w:eastAsia="ko-KR"/>
        </w:rPr>
        <w:pict w14:anchorId="2E9C5683">
          <v:shape id="_x0000_i1026" type="#_x0000_t75" style="width:227pt;height:227pt">
            <v:imagedata r:id="rId18" o:title="캡처_2016_12_11_06_53_24_799"/>
          </v:shape>
        </w:pict>
      </w:r>
      <w:r w:rsidR="00222908">
        <w:rPr>
          <w:rFonts w:ascii="Adobe 고딕 Std B" w:eastAsia="Adobe 고딕 Std B" w:hAnsi="Adobe 고딕 Std B" w:hint="eastAsia"/>
          <w:sz w:val="20"/>
          <w:lang w:eastAsia="ko-KR"/>
        </w:rPr>
        <w:t xml:space="preserve">                  </w:t>
      </w:r>
    </w:p>
    <w:p w14:paraId="045C461E" w14:textId="77777777" w:rsidR="002908C1" w:rsidRDefault="00222908" w:rsidP="00222908">
      <w:pPr>
        <w:spacing w:line="276" w:lineRule="auto"/>
        <w:ind w:firstLineChars="500" w:firstLine="1000"/>
        <w:rPr>
          <w:rFonts w:ascii="Adobe 고딕 Std B" w:eastAsia="Adobe 고딕 Std B" w:hAnsi="Adobe 고딕 Std B"/>
          <w:sz w:val="20"/>
          <w:lang w:eastAsia="ko-KR"/>
        </w:rPr>
      </w:pPr>
      <w:r w:rsidRPr="00222908">
        <w:rPr>
          <w:rFonts w:ascii="Adobe 고딕 Std B" w:eastAsia="Adobe 고딕 Std B" w:hAnsi="Adobe 고딕 Std B" w:hint="eastAsia"/>
          <w:sz w:val="20"/>
          <w:lang w:eastAsia="ko-KR"/>
        </w:rPr>
        <w:t>&lt;운석이 지구에 충돌하기 전&gt;</w:t>
      </w:r>
      <w:r>
        <w:rPr>
          <w:rFonts w:ascii="Adobe 고딕 Std B" w:eastAsia="Adobe 고딕 Std B" w:hAnsi="Adobe 고딕 Std B" w:hint="eastAsia"/>
          <w:sz w:val="20"/>
          <w:lang w:eastAsia="ko-KR"/>
        </w:rPr>
        <w:t xml:space="preserve">                                                                              &lt;Game Over&gt;</w:t>
      </w:r>
    </w:p>
    <w:p w14:paraId="460F3BB7" w14:textId="77777777" w:rsidR="002908C1" w:rsidRDefault="002908C1" w:rsidP="002908C1">
      <w:pPr>
        <w:spacing w:line="276" w:lineRule="auto"/>
        <w:ind w:firstLineChars="500" w:firstLine="1000"/>
        <w:rPr>
          <w:rFonts w:ascii="Adobe 고딕 Std B" w:eastAsia="Adobe 고딕 Std B" w:hAnsi="Adobe 고딕 Std B"/>
          <w:sz w:val="20"/>
          <w:lang w:eastAsia="ko-KR"/>
        </w:rPr>
      </w:pPr>
    </w:p>
    <w:p w14:paraId="5172C341" w14:textId="77777777" w:rsidR="002908C1" w:rsidRDefault="002908C1" w:rsidP="002908C1">
      <w:pPr>
        <w:spacing w:line="276" w:lineRule="auto"/>
        <w:ind w:firstLineChars="500" w:firstLine="1000"/>
        <w:rPr>
          <w:rFonts w:ascii="Adobe 고딕 Std B" w:eastAsia="Adobe 고딕 Std B" w:hAnsi="Adobe 고딕 Std B"/>
          <w:sz w:val="20"/>
          <w:lang w:eastAsia="ko-KR"/>
        </w:rPr>
      </w:pPr>
    </w:p>
    <w:p w14:paraId="3AB98468" w14:textId="77777777" w:rsidR="002908C1" w:rsidRDefault="002908C1" w:rsidP="002908C1">
      <w:pPr>
        <w:spacing w:line="276" w:lineRule="auto"/>
        <w:ind w:firstLineChars="500" w:firstLine="1000"/>
        <w:rPr>
          <w:rFonts w:ascii="Adobe 고딕 Std B" w:eastAsia="Adobe 고딕 Std B" w:hAnsi="Adobe 고딕 Std B"/>
          <w:sz w:val="20"/>
          <w:lang w:eastAsia="ko-KR"/>
        </w:rPr>
      </w:pPr>
    </w:p>
    <w:p w14:paraId="7A1963EB" w14:textId="77777777" w:rsidR="002908C1" w:rsidRDefault="002908C1" w:rsidP="002908C1">
      <w:pPr>
        <w:spacing w:line="276" w:lineRule="auto"/>
        <w:ind w:firstLineChars="500" w:firstLine="1000"/>
        <w:rPr>
          <w:rFonts w:ascii="Adobe 고딕 Std B" w:eastAsia="Adobe 고딕 Std B" w:hAnsi="Adobe 고딕 Std B"/>
          <w:sz w:val="20"/>
          <w:lang w:eastAsia="ko-KR"/>
        </w:rPr>
      </w:pPr>
    </w:p>
    <w:p w14:paraId="141A294E" w14:textId="1924A494" w:rsidR="009F52B0" w:rsidRDefault="002908C1" w:rsidP="002908C1">
      <w:pPr>
        <w:spacing w:line="276" w:lineRule="auto"/>
        <w:ind w:firstLineChars="500" w:firstLine="1000"/>
        <w:rPr>
          <w:rFonts w:ascii="Adobe 고딕 Std B" w:eastAsia="Adobe 고딕 Std B" w:hAnsi="Adobe 고딕 Std B"/>
          <w:sz w:val="28"/>
          <w:lang w:eastAsia="ko-KR"/>
        </w:rPr>
      </w:pPr>
      <w:r w:rsidRPr="002908C1">
        <w:rPr>
          <w:rFonts w:ascii="Adobe 고딕 Std B" w:eastAsia="Adobe 고딕 Std B" w:hAnsi="Adobe 고딕 Std B" w:hint="eastAsia"/>
          <w:color w:val="FF0000"/>
          <w:sz w:val="20"/>
          <w:lang w:eastAsia="ko-KR"/>
        </w:rPr>
        <w:t>+</w:t>
      </w:r>
      <w:r>
        <w:rPr>
          <w:rFonts w:ascii="Adobe 고딕 Std B" w:eastAsia="Adobe 고딕 Std B" w:hAnsi="Adobe 고딕 Std B" w:hint="eastAsia"/>
          <w:color w:val="FF0000"/>
          <w:sz w:val="20"/>
          <w:lang w:eastAsia="ko-KR"/>
        </w:rPr>
        <w:t xml:space="preserve">스크린 </w:t>
      </w:r>
      <w:proofErr w:type="spellStart"/>
      <w:r>
        <w:rPr>
          <w:rFonts w:ascii="Adobe 고딕 Std B" w:eastAsia="Adobe 고딕 Std B" w:hAnsi="Adobe 고딕 Std B" w:hint="eastAsia"/>
          <w:color w:val="FF0000"/>
          <w:sz w:val="20"/>
          <w:lang w:eastAsia="ko-KR"/>
        </w:rPr>
        <w:t>샷</w:t>
      </w:r>
      <w:proofErr w:type="spellEnd"/>
      <w:r>
        <w:rPr>
          <w:rFonts w:ascii="Adobe 고딕 Std B" w:eastAsia="Adobe 고딕 Std B" w:hAnsi="Adobe 고딕 Std B" w:hint="eastAsia"/>
          <w:color w:val="FF0000"/>
          <w:sz w:val="20"/>
          <w:lang w:eastAsia="ko-KR"/>
        </w:rPr>
        <w:t xml:space="preserve"> 이후 </w:t>
      </w:r>
      <w:r w:rsidRPr="002908C1">
        <w:rPr>
          <w:rFonts w:ascii="Adobe 고딕 Std B" w:eastAsia="Adobe 고딕 Std B" w:hAnsi="Adobe 고딕 Std B" w:hint="eastAsia"/>
          <w:color w:val="FF0000"/>
          <w:sz w:val="20"/>
          <w:lang w:eastAsia="ko-KR"/>
        </w:rPr>
        <w:t>화면 오른쪽 하단에 공격력 추가 구현함</w:t>
      </w:r>
      <w:r w:rsidR="009F52B0">
        <w:rPr>
          <w:rFonts w:ascii="Adobe 고딕 Std B" w:eastAsia="Adobe 고딕 Std B" w:hAnsi="Adobe 고딕 Std B"/>
          <w:sz w:val="28"/>
          <w:lang w:eastAsia="ko-KR"/>
        </w:rPr>
        <w:br w:type="page"/>
      </w:r>
    </w:p>
    <w:p w14:paraId="550E9BDD" w14:textId="1643AA70" w:rsidR="00222908" w:rsidRPr="007D0E58" w:rsidRDefault="00222908" w:rsidP="00222908">
      <w:pPr>
        <w:rPr>
          <w:rFonts w:ascii="HY견고딕" w:eastAsia="HY견고딕"/>
          <w:color w:val="000000" w:themeColor="text1"/>
          <w:sz w:val="56"/>
          <w:lang w:eastAsia="ko-KR"/>
        </w:rPr>
      </w:pPr>
      <w:r>
        <w:rPr>
          <w:rFonts w:ascii="HY견고딕" w:eastAsia="HY견고딕" w:hint="eastAsia"/>
          <w:color w:val="000000" w:themeColor="text1"/>
          <w:sz w:val="56"/>
          <w:lang w:eastAsia="ko-KR"/>
        </w:rPr>
        <w:lastRenderedPageBreak/>
        <w:t>5</w:t>
      </w:r>
      <w:r w:rsidRPr="00602969">
        <w:rPr>
          <w:rFonts w:ascii="HY견고딕" w:eastAsia="HY견고딕" w:hint="eastAsia"/>
          <w:color w:val="000000" w:themeColor="text1"/>
          <w:sz w:val="56"/>
          <w:lang w:eastAsia="ko-KR"/>
        </w:rPr>
        <w:t xml:space="preserve">. </w:t>
      </w:r>
      <w:r>
        <w:rPr>
          <w:rFonts w:ascii="HY견고딕" w:eastAsia="HY견고딕" w:hint="eastAsia"/>
          <w:color w:val="000000" w:themeColor="text1"/>
          <w:sz w:val="56"/>
          <w:lang w:eastAsia="ko-KR"/>
        </w:rPr>
        <w:t>명령어 소개</w:t>
      </w:r>
    </w:p>
    <w:p w14:paraId="38905024" w14:textId="7956A816" w:rsidR="00222908" w:rsidRPr="001B5B36" w:rsidRDefault="00222908" w:rsidP="00222908">
      <w:pPr>
        <w:pStyle w:val="a9"/>
        <w:numPr>
          <w:ilvl w:val="0"/>
          <w:numId w:val="9"/>
        </w:numPr>
        <w:spacing w:line="276" w:lineRule="auto"/>
        <w:rPr>
          <w:rFonts w:ascii="Adobe 고딕 Std B" w:eastAsia="Adobe 고딕 Std B" w:hAnsi="Adobe 고딕 Std B"/>
          <w:b/>
          <w:sz w:val="28"/>
          <w:lang w:eastAsia="ko-KR"/>
        </w:rPr>
      </w:pPr>
      <w:r w:rsidRPr="001B5B36">
        <w:rPr>
          <w:rFonts w:ascii="Adobe 고딕 Std B" w:eastAsia="Adobe 고딕 Std B" w:hAnsi="Adobe 고딕 Std B" w:hint="eastAsia"/>
          <w:b/>
          <w:sz w:val="28"/>
          <w:lang w:eastAsia="ko-KR"/>
        </w:rPr>
        <w:t>키보드</w:t>
      </w:r>
    </w:p>
    <w:p w14:paraId="779ED839" w14:textId="1D89ED10" w:rsidR="00A45F82" w:rsidRDefault="00A45F82" w:rsidP="00222908">
      <w:pPr>
        <w:pStyle w:val="a9"/>
        <w:numPr>
          <w:ilvl w:val="0"/>
          <w:numId w:val="11"/>
        </w:numPr>
        <w:spacing w:line="276" w:lineRule="auto"/>
        <w:rPr>
          <w:rFonts w:ascii="Adobe 고딕 Std B" w:eastAsia="Adobe 고딕 Std B" w:hAnsi="Adobe 고딕 Std B"/>
          <w:sz w:val="24"/>
          <w:lang w:eastAsia="ko-KR"/>
        </w:rPr>
      </w:pPr>
      <w:r>
        <w:rPr>
          <w:rFonts w:ascii="Adobe 고딕 Std B" w:eastAsia="Adobe 고딕 Std B" w:hAnsi="Adobe 고딕 Std B"/>
          <w:sz w:val="24"/>
          <w:lang w:eastAsia="ko-KR"/>
        </w:rPr>
        <w:t>q</w:t>
      </w:r>
      <w:r w:rsidR="00222908" w:rsidRPr="00A45F82">
        <w:rPr>
          <w:rFonts w:ascii="Adobe 고딕 Std B" w:eastAsia="Adobe 고딕 Std B" w:hAnsi="Adobe 고딕 Std B"/>
          <w:sz w:val="24"/>
          <w:lang w:eastAsia="ko-KR"/>
        </w:rPr>
        <w:t xml:space="preserve">: </w:t>
      </w:r>
      <w:r w:rsidR="00222908" w:rsidRPr="00A45F82">
        <w:rPr>
          <w:rFonts w:ascii="Adobe 고딕 Std B" w:eastAsia="Adobe 고딕 Std B" w:hAnsi="Adobe 고딕 Std B" w:hint="eastAsia"/>
          <w:sz w:val="24"/>
          <w:lang w:eastAsia="ko-KR"/>
        </w:rPr>
        <w:t>종료</w:t>
      </w:r>
    </w:p>
    <w:p w14:paraId="2B799690" w14:textId="7D9E6F02" w:rsidR="00A45F82" w:rsidRDefault="00222908" w:rsidP="00222908">
      <w:pPr>
        <w:pStyle w:val="a9"/>
        <w:numPr>
          <w:ilvl w:val="0"/>
          <w:numId w:val="11"/>
        </w:numPr>
        <w:spacing w:line="276" w:lineRule="auto"/>
        <w:rPr>
          <w:rFonts w:ascii="Adobe 고딕 Std B" w:eastAsia="Adobe 고딕 Std B" w:hAnsi="Adobe 고딕 Std B"/>
          <w:sz w:val="24"/>
          <w:lang w:eastAsia="ko-KR"/>
        </w:rPr>
      </w:pPr>
      <w:proofErr w:type="spellStart"/>
      <w:r w:rsidRPr="00A45F82">
        <w:rPr>
          <w:rFonts w:ascii="Adobe 고딕 Std B" w:eastAsia="Adobe 고딕 Std B" w:hAnsi="Adobe 고딕 Std B" w:hint="eastAsia"/>
          <w:sz w:val="24"/>
          <w:lang w:eastAsia="ko-KR"/>
        </w:rPr>
        <w:t>엔터</w:t>
      </w:r>
      <w:proofErr w:type="spellEnd"/>
      <w:r w:rsidR="00A45F82">
        <w:rPr>
          <w:rFonts w:ascii="Adobe 고딕 Std B" w:eastAsia="Adobe 고딕 Std B" w:hAnsi="Adobe 고딕 Std B" w:hint="eastAsia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sz w:val="24"/>
          <w:lang w:eastAsia="ko-KR"/>
        </w:rPr>
        <w:t>키</w:t>
      </w:r>
      <w:r w:rsidRPr="00A45F82">
        <w:rPr>
          <w:rFonts w:ascii="Adobe 고딕 Std B" w:eastAsia="Adobe 고딕 Std B" w:hAnsi="Adobe 고딕 Std B"/>
          <w:sz w:val="24"/>
          <w:lang w:eastAsia="ko-KR"/>
        </w:rPr>
        <w:t>: (</w:t>
      </w:r>
      <w:r w:rsidRPr="00A45F82">
        <w:rPr>
          <w:rFonts w:ascii="Adobe 고딕 Std B" w:eastAsia="Adobe 고딕 Std B" w:hAnsi="Adobe 고딕 Std B" w:hint="eastAsia"/>
          <w:sz w:val="24"/>
          <w:lang w:eastAsia="ko-KR"/>
        </w:rPr>
        <w:t>로고화면에서</w:t>
      </w:r>
      <w:r w:rsidRPr="00A45F82">
        <w:rPr>
          <w:rFonts w:ascii="Adobe 고딕 Std B" w:eastAsia="Adobe 고딕 Std B" w:hAnsi="Adobe 고딕 Std B"/>
          <w:sz w:val="24"/>
          <w:lang w:eastAsia="ko-KR"/>
        </w:rPr>
        <w:t xml:space="preserve">) </w:t>
      </w:r>
      <w:r w:rsidRPr="00A45F82">
        <w:rPr>
          <w:rFonts w:ascii="Adobe 고딕 Std B" w:eastAsia="Adobe 고딕 Std B" w:hAnsi="Adobe 고딕 Std B" w:hint="eastAsia"/>
          <w:sz w:val="24"/>
          <w:lang w:eastAsia="ko-KR"/>
        </w:rPr>
        <w:t>게임</w:t>
      </w:r>
      <w:r w:rsidRPr="00A45F82">
        <w:rPr>
          <w:rFonts w:ascii="Adobe 고딕 Std B" w:eastAsia="Adobe 고딕 Std B" w:hAnsi="Adobe 고딕 Std B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sz w:val="24"/>
          <w:lang w:eastAsia="ko-KR"/>
        </w:rPr>
        <w:t>시작</w:t>
      </w:r>
    </w:p>
    <w:p w14:paraId="3775F809" w14:textId="34458CB3" w:rsidR="00A45F82" w:rsidRDefault="00A45F82" w:rsidP="00222908">
      <w:pPr>
        <w:pStyle w:val="a9"/>
        <w:numPr>
          <w:ilvl w:val="0"/>
          <w:numId w:val="11"/>
        </w:numPr>
        <w:spacing w:line="276" w:lineRule="auto"/>
        <w:rPr>
          <w:rFonts w:ascii="Adobe 고딕 Std B" w:eastAsia="Adobe 고딕 Std B" w:hAnsi="Adobe 고딕 Std B"/>
          <w:sz w:val="24"/>
          <w:lang w:eastAsia="ko-KR"/>
        </w:rPr>
      </w:pPr>
      <w:r>
        <w:rPr>
          <w:rFonts w:ascii="Adobe 고딕 Std B" w:eastAsia="Adobe 고딕 Std B" w:hAnsi="Adobe 고딕 Std B"/>
          <w:sz w:val="24"/>
          <w:lang w:eastAsia="ko-KR"/>
        </w:rPr>
        <w:t>w</w:t>
      </w:r>
      <w:r w:rsidR="00222908" w:rsidRPr="00A45F82">
        <w:rPr>
          <w:rFonts w:ascii="Adobe 고딕 Std B" w:eastAsia="Adobe 고딕 Std B" w:hAnsi="Adobe 고딕 Std B"/>
          <w:sz w:val="24"/>
          <w:lang w:eastAsia="ko-KR"/>
        </w:rPr>
        <w:t xml:space="preserve">: </w:t>
      </w:r>
      <w:r w:rsidR="00222908" w:rsidRPr="00A45F82">
        <w:rPr>
          <w:rFonts w:ascii="Adobe 고딕 Std B" w:eastAsia="Adobe 고딕 Std B" w:hAnsi="Adobe 고딕 Std B" w:hint="eastAsia"/>
          <w:sz w:val="24"/>
          <w:lang w:eastAsia="ko-KR"/>
        </w:rPr>
        <w:t>이동</w:t>
      </w:r>
      <w:r w:rsidR="00222908" w:rsidRPr="00A45F82">
        <w:rPr>
          <w:rFonts w:ascii="Adobe 고딕 Std B" w:eastAsia="Adobe 고딕 Std B" w:hAnsi="Adobe 고딕 Std B"/>
          <w:sz w:val="24"/>
          <w:lang w:eastAsia="ko-KR"/>
        </w:rPr>
        <w:t xml:space="preserve"> </w:t>
      </w:r>
      <w:r w:rsidR="00222908" w:rsidRPr="00A45F82">
        <w:rPr>
          <w:rFonts w:ascii="Adobe 고딕 Std B" w:eastAsia="Adobe 고딕 Std B" w:hAnsi="Adobe 고딕 Std B" w:hint="eastAsia"/>
          <w:sz w:val="24"/>
          <w:lang w:eastAsia="ko-KR"/>
        </w:rPr>
        <w:t>시작</w:t>
      </w:r>
      <w:r w:rsidR="00222908" w:rsidRPr="00A45F82">
        <w:rPr>
          <w:rFonts w:ascii="Adobe 고딕 Std B" w:eastAsia="Adobe 고딕 Std B" w:hAnsi="Adobe 고딕 Std B"/>
          <w:sz w:val="24"/>
          <w:lang w:eastAsia="ko-KR"/>
        </w:rPr>
        <w:t>/</w:t>
      </w:r>
      <w:r w:rsidR="00222908" w:rsidRPr="00A45F82">
        <w:rPr>
          <w:rFonts w:ascii="Adobe 고딕 Std B" w:eastAsia="Adobe 고딕 Std B" w:hAnsi="Adobe 고딕 Std B" w:hint="eastAsia"/>
          <w:sz w:val="24"/>
          <w:lang w:eastAsia="ko-KR"/>
        </w:rPr>
        <w:t>끄기</w:t>
      </w:r>
    </w:p>
    <w:p w14:paraId="1E4C8371" w14:textId="30E037CC" w:rsidR="00A45F82" w:rsidRDefault="00A45F82" w:rsidP="00222908">
      <w:pPr>
        <w:pStyle w:val="a9"/>
        <w:numPr>
          <w:ilvl w:val="0"/>
          <w:numId w:val="11"/>
        </w:numPr>
        <w:spacing w:line="276" w:lineRule="auto"/>
        <w:rPr>
          <w:rFonts w:ascii="Adobe 고딕 Std B" w:eastAsia="Adobe 고딕 Std B" w:hAnsi="Adobe 고딕 Std B"/>
          <w:sz w:val="24"/>
          <w:lang w:eastAsia="ko-KR"/>
        </w:rPr>
      </w:pPr>
      <w:r>
        <w:rPr>
          <w:rFonts w:ascii="Adobe 고딕 Std B" w:eastAsia="Adobe 고딕 Std B" w:hAnsi="Adobe 고딕 Std B"/>
          <w:sz w:val="24"/>
          <w:lang w:eastAsia="ko-KR"/>
        </w:rPr>
        <w:t>a</w:t>
      </w:r>
      <w:r w:rsidR="00222908" w:rsidRPr="00A45F82">
        <w:rPr>
          <w:rFonts w:ascii="Adobe 고딕 Std B" w:eastAsia="Adobe 고딕 Std B" w:hAnsi="Adobe 고딕 Std B"/>
          <w:sz w:val="24"/>
          <w:lang w:eastAsia="ko-KR"/>
        </w:rPr>
        <w:t xml:space="preserve">: </w:t>
      </w:r>
      <w:r w:rsidR="00222908" w:rsidRPr="00A45F82">
        <w:rPr>
          <w:rFonts w:ascii="Adobe 고딕 Std B" w:eastAsia="Adobe 고딕 Std B" w:hAnsi="Adobe 고딕 Std B" w:hint="eastAsia"/>
          <w:sz w:val="24"/>
          <w:lang w:eastAsia="ko-KR"/>
        </w:rPr>
        <w:t>전투기</w:t>
      </w:r>
      <w:r w:rsidR="00222908" w:rsidRPr="00A45F82">
        <w:rPr>
          <w:rFonts w:ascii="Adobe 고딕 Std B" w:eastAsia="Adobe 고딕 Std B" w:hAnsi="Adobe 고딕 Std B"/>
          <w:sz w:val="24"/>
          <w:lang w:eastAsia="ko-KR"/>
        </w:rPr>
        <w:t xml:space="preserve"> </w:t>
      </w:r>
      <w:r w:rsidR="00222908" w:rsidRPr="00A45F82">
        <w:rPr>
          <w:rFonts w:ascii="Adobe 고딕 Std B" w:eastAsia="Adobe 고딕 Std B" w:hAnsi="Adobe 고딕 Std B" w:hint="eastAsia"/>
          <w:sz w:val="24"/>
          <w:lang w:eastAsia="ko-KR"/>
        </w:rPr>
        <w:t>왼쪽</w:t>
      </w:r>
      <w:r w:rsidR="00222908" w:rsidRPr="00A45F82">
        <w:rPr>
          <w:rFonts w:ascii="Adobe 고딕 Std B" w:eastAsia="Adobe 고딕 Std B" w:hAnsi="Adobe 고딕 Std B"/>
          <w:sz w:val="24"/>
          <w:lang w:eastAsia="ko-KR"/>
        </w:rPr>
        <w:t xml:space="preserve"> </w:t>
      </w:r>
      <w:r w:rsidR="00222908" w:rsidRPr="00A45F82">
        <w:rPr>
          <w:rFonts w:ascii="Adobe 고딕 Std B" w:eastAsia="Adobe 고딕 Std B" w:hAnsi="Adobe 고딕 Std B" w:hint="eastAsia"/>
          <w:sz w:val="24"/>
          <w:lang w:eastAsia="ko-KR"/>
        </w:rPr>
        <w:t>회전</w:t>
      </w:r>
    </w:p>
    <w:p w14:paraId="65230765" w14:textId="5E5F7FDC" w:rsidR="00A45F82" w:rsidRDefault="00A45F82" w:rsidP="00222908">
      <w:pPr>
        <w:pStyle w:val="a9"/>
        <w:numPr>
          <w:ilvl w:val="0"/>
          <w:numId w:val="11"/>
        </w:numPr>
        <w:spacing w:line="276" w:lineRule="auto"/>
        <w:rPr>
          <w:rFonts w:ascii="Adobe 고딕 Std B" w:eastAsia="Adobe 고딕 Std B" w:hAnsi="Adobe 고딕 Std B"/>
          <w:sz w:val="24"/>
          <w:lang w:eastAsia="ko-KR"/>
        </w:rPr>
      </w:pPr>
      <w:r>
        <w:rPr>
          <w:rFonts w:ascii="Adobe 고딕 Std B" w:eastAsia="Adobe 고딕 Std B" w:hAnsi="Adobe 고딕 Std B"/>
          <w:sz w:val="24"/>
          <w:lang w:eastAsia="ko-KR"/>
        </w:rPr>
        <w:t>d</w:t>
      </w:r>
      <w:r w:rsidR="00222908" w:rsidRPr="00A45F82">
        <w:rPr>
          <w:rFonts w:ascii="Adobe 고딕 Std B" w:eastAsia="Adobe 고딕 Std B" w:hAnsi="Adobe 고딕 Std B"/>
          <w:sz w:val="24"/>
          <w:lang w:eastAsia="ko-KR"/>
        </w:rPr>
        <w:t xml:space="preserve">: </w:t>
      </w:r>
      <w:r w:rsidR="00222908" w:rsidRPr="00A45F82">
        <w:rPr>
          <w:rFonts w:ascii="Adobe 고딕 Std B" w:eastAsia="Adobe 고딕 Std B" w:hAnsi="Adobe 고딕 Std B" w:hint="eastAsia"/>
          <w:sz w:val="24"/>
          <w:lang w:eastAsia="ko-KR"/>
        </w:rPr>
        <w:t>전투기</w:t>
      </w:r>
      <w:r w:rsidR="00222908" w:rsidRPr="00A45F82">
        <w:rPr>
          <w:rFonts w:ascii="Adobe 고딕 Std B" w:eastAsia="Adobe 고딕 Std B" w:hAnsi="Adobe 고딕 Std B"/>
          <w:sz w:val="24"/>
          <w:lang w:eastAsia="ko-KR"/>
        </w:rPr>
        <w:t xml:space="preserve"> </w:t>
      </w:r>
      <w:r w:rsidR="00222908" w:rsidRPr="00A45F82">
        <w:rPr>
          <w:rFonts w:ascii="Adobe 고딕 Std B" w:eastAsia="Adobe 고딕 Std B" w:hAnsi="Adobe 고딕 Std B" w:hint="eastAsia"/>
          <w:sz w:val="24"/>
          <w:lang w:eastAsia="ko-KR"/>
        </w:rPr>
        <w:t>오른쪽</w:t>
      </w:r>
      <w:r w:rsidR="00222908" w:rsidRPr="00A45F82">
        <w:rPr>
          <w:rFonts w:ascii="Adobe 고딕 Std B" w:eastAsia="Adobe 고딕 Std B" w:hAnsi="Adobe 고딕 Std B"/>
          <w:sz w:val="24"/>
          <w:lang w:eastAsia="ko-KR"/>
        </w:rPr>
        <w:t xml:space="preserve"> </w:t>
      </w:r>
      <w:r w:rsidR="00222908" w:rsidRPr="00A45F82">
        <w:rPr>
          <w:rFonts w:ascii="Adobe 고딕 Std B" w:eastAsia="Adobe 고딕 Std B" w:hAnsi="Adobe 고딕 Std B" w:hint="eastAsia"/>
          <w:sz w:val="24"/>
          <w:lang w:eastAsia="ko-KR"/>
        </w:rPr>
        <w:t>회전</w:t>
      </w:r>
    </w:p>
    <w:p w14:paraId="2C339945" w14:textId="2613862A" w:rsidR="00A45F82" w:rsidRDefault="00A45F82" w:rsidP="00222908">
      <w:pPr>
        <w:pStyle w:val="a9"/>
        <w:numPr>
          <w:ilvl w:val="0"/>
          <w:numId w:val="11"/>
        </w:numPr>
        <w:spacing w:line="276" w:lineRule="auto"/>
        <w:rPr>
          <w:rFonts w:ascii="Adobe 고딕 Std B" w:eastAsia="Adobe 고딕 Std B" w:hAnsi="Adobe 고딕 Std B"/>
          <w:sz w:val="24"/>
          <w:lang w:eastAsia="ko-KR"/>
        </w:rPr>
      </w:pPr>
      <w:r>
        <w:rPr>
          <w:rFonts w:ascii="Adobe 고딕 Std B" w:eastAsia="Adobe 고딕 Std B" w:hAnsi="Adobe 고딕 Std B"/>
          <w:sz w:val="24"/>
          <w:lang w:eastAsia="ko-KR"/>
        </w:rPr>
        <w:t>c</w:t>
      </w:r>
      <w:r w:rsidR="00222908" w:rsidRPr="00A45F82">
        <w:rPr>
          <w:rFonts w:ascii="Adobe 고딕 Std B" w:eastAsia="Adobe 고딕 Std B" w:hAnsi="Adobe 고딕 Std B"/>
          <w:sz w:val="24"/>
          <w:lang w:eastAsia="ko-KR"/>
        </w:rPr>
        <w:t xml:space="preserve">: </w:t>
      </w:r>
      <w:r w:rsidR="00222908" w:rsidRPr="00A45F82">
        <w:rPr>
          <w:rFonts w:ascii="Adobe 고딕 Std B" w:eastAsia="Adobe 고딕 Std B" w:hAnsi="Adobe 고딕 Std B" w:hint="eastAsia"/>
          <w:sz w:val="24"/>
          <w:lang w:eastAsia="ko-KR"/>
        </w:rPr>
        <w:t>카메라</w:t>
      </w:r>
      <w:r w:rsidR="00222908" w:rsidRPr="00A45F82">
        <w:rPr>
          <w:rFonts w:ascii="Adobe 고딕 Std B" w:eastAsia="Adobe 고딕 Std B" w:hAnsi="Adobe 고딕 Std B"/>
          <w:sz w:val="24"/>
          <w:lang w:eastAsia="ko-KR"/>
        </w:rPr>
        <w:t xml:space="preserve"> 3</w:t>
      </w:r>
      <w:r w:rsidR="00222908" w:rsidRPr="00A45F82">
        <w:rPr>
          <w:rFonts w:ascii="Adobe 고딕 Std B" w:eastAsia="Adobe 고딕 Std B" w:hAnsi="Adobe 고딕 Std B" w:hint="eastAsia"/>
          <w:sz w:val="24"/>
          <w:lang w:eastAsia="ko-KR"/>
        </w:rPr>
        <w:t>인칭</w:t>
      </w:r>
      <w:r w:rsidR="00222908" w:rsidRPr="00A45F82">
        <w:rPr>
          <w:rFonts w:ascii="Adobe 고딕 Std B" w:eastAsia="Adobe 고딕 Std B" w:hAnsi="Adobe 고딕 Std B"/>
          <w:sz w:val="24"/>
          <w:lang w:eastAsia="ko-KR"/>
        </w:rPr>
        <w:t>/1</w:t>
      </w:r>
      <w:r w:rsidR="00222908" w:rsidRPr="00A45F82">
        <w:rPr>
          <w:rFonts w:ascii="Adobe 고딕 Std B" w:eastAsia="Adobe 고딕 Std B" w:hAnsi="Adobe 고딕 Std B" w:hint="eastAsia"/>
          <w:sz w:val="24"/>
          <w:lang w:eastAsia="ko-KR"/>
        </w:rPr>
        <w:t>인칭</w:t>
      </w:r>
    </w:p>
    <w:p w14:paraId="40328568" w14:textId="560EBEDD" w:rsidR="00A45F82" w:rsidRDefault="00222908" w:rsidP="00222908">
      <w:pPr>
        <w:pStyle w:val="a9"/>
        <w:numPr>
          <w:ilvl w:val="0"/>
          <w:numId w:val="11"/>
        </w:numPr>
        <w:spacing w:line="276" w:lineRule="auto"/>
        <w:rPr>
          <w:rFonts w:ascii="Adobe 고딕 Std B" w:eastAsia="Adobe 고딕 Std B" w:hAnsi="Adobe 고딕 Std B"/>
          <w:sz w:val="24"/>
          <w:lang w:eastAsia="ko-KR"/>
        </w:rPr>
      </w:pPr>
      <w:r w:rsidRPr="00A45F82">
        <w:rPr>
          <w:rFonts w:ascii="Adobe 고딕 Std B" w:eastAsia="Adobe 고딕 Std B" w:hAnsi="Adobe 고딕 Std B" w:hint="eastAsia"/>
          <w:sz w:val="24"/>
          <w:lang w:eastAsia="ko-KR"/>
        </w:rPr>
        <w:t>스페이스</w:t>
      </w:r>
      <w:r w:rsidRPr="00A45F82">
        <w:rPr>
          <w:rFonts w:ascii="Adobe 고딕 Std B" w:eastAsia="Adobe 고딕 Std B" w:hAnsi="Adobe 고딕 Std B"/>
          <w:sz w:val="24"/>
          <w:lang w:eastAsia="ko-KR"/>
        </w:rPr>
        <w:t xml:space="preserve">: </w:t>
      </w:r>
      <w:proofErr w:type="spellStart"/>
      <w:r w:rsidRPr="00A45F82">
        <w:rPr>
          <w:rFonts w:ascii="Adobe 고딕 Std B" w:eastAsia="Adobe 고딕 Std B" w:hAnsi="Adobe 고딕 Std B" w:hint="eastAsia"/>
          <w:sz w:val="24"/>
          <w:lang w:eastAsia="ko-KR"/>
        </w:rPr>
        <w:t>부스트</w:t>
      </w:r>
      <w:proofErr w:type="spellEnd"/>
      <w:r w:rsidRPr="00A45F82">
        <w:rPr>
          <w:rFonts w:ascii="Adobe 고딕 Std B" w:eastAsia="Adobe 고딕 Std B" w:hAnsi="Adobe 고딕 Std B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sz w:val="24"/>
          <w:lang w:eastAsia="ko-KR"/>
        </w:rPr>
        <w:t>켜기</w:t>
      </w:r>
      <w:r w:rsidRPr="00A45F82">
        <w:rPr>
          <w:rFonts w:ascii="Adobe 고딕 Std B" w:eastAsia="Adobe 고딕 Std B" w:hAnsi="Adobe 고딕 Std B"/>
          <w:sz w:val="24"/>
          <w:lang w:eastAsia="ko-KR"/>
        </w:rPr>
        <w:t>/</w:t>
      </w:r>
      <w:r w:rsidRPr="00A45F82">
        <w:rPr>
          <w:rFonts w:ascii="Adobe 고딕 Std B" w:eastAsia="Adobe 고딕 Std B" w:hAnsi="Adobe 고딕 Std B" w:hint="eastAsia"/>
          <w:sz w:val="24"/>
          <w:lang w:eastAsia="ko-KR"/>
        </w:rPr>
        <w:t>끄기</w:t>
      </w:r>
    </w:p>
    <w:p w14:paraId="350013EE" w14:textId="07B51207" w:rsidR="00A45F82" w:rsidRDefault="00A45F82" w:rsidP="00222908">
      <w:pPr>
        <w:pStyle w:val="a9"/>
        <w:numPr>
          <w:ilvl w:val="0"/>
          <w:numId w:val="11"/>
        </w:numPr>
        <w:spacing w:line="276" w:lineRule="auto"/>
        <w:rPr>
          <w:rFonts w:ascii="Adobe 고딕 Std B" w:eastAsia="Adobe 고딕 Std B" w:hAnsi="Adobe 고딕 Std B"/>
          <w:sz w:val="24"/>
          <w:lang w:eastAsia="ko-KR"/>
        </w:rPr>
      </w:pPr>
      <w:r>
        <w:rPr>
          <w:rFonts w:ascii="Adobe 고딕 Std B" w:eastAsia="Adobe 고딕 Std B" w:hAnsi="Adobe 고딕 Std B"/>
          <w:sz w:val="24"/>
          <w:lang w:eastAsia="ko-KR"/>
        </w:rPr>
        <w:t>p</w:t>
      </w:r>
      <w:r w:rsidR="00222908" w:rsidRPr="00A45F82">
        <w:rPr>
          <w:rFonts w:ascii="Adobe 고딕 Std B" w:eastAsia="Adobe 고딕 Std B" w:hAnsi="Adobe 고딕 Std B"/>
          <w:sz w:val="24"/>
          <w:lang w:eastAsia="ko-KR"/>
        </w:rPr>
        <w:t xml:space="preserve">: </w:t>
      </w:r>
      <w:r w:rsidR="00222908" w:rsidRPr="00A45F82">
        <w:rPr>
          <w:rFonts w:ascii="Adobe 고딕 Std B" w:eastAsia="Adobe 고딕 Std B" w:hAnsi="Adobe 고딕 Std B" w:hint="eastAsia"/>
          <w:sz w:val="24"/>
          <w:lang w:eastAsia="ko-KR"/>
        </w:rPr>
        <w:t>상점</w:t>
      </w:r>
      <w:r w:rsidR="00222908" w:rsidRPr="00A45F82">
        <w:rPr>
          <w:rFonts w:ascii="Adobe 고딕 Std B" w:eastAsia="Adobe 고딕 Std B" w:hAnsi="Adobe 고딕 Std B"/>
          <w:sz w:val="24"/>
          <w:lang w:eastAsia="ko-KR"/>
        </w:rPr>
        <w:t xml:space="preserve"> </w:t>
      </w:r>
      <w:r w:rsidR="00222908" w:rsidRPr="00A45F82">
        <w:rPr>
          <w:rFonts w:ascii="Adobe 고딕 Std B" w:eastAsia="Adobe 고딕 Std B" w:hAnsi="Adobe 고딕 Std B" w:hint="eastAsia"/>
          <w:sz w:val="24"/>
          <w:lang w:eastAsia="ko-KR"/>
        </w:rPr>
        <w:t>켜기</w:t>
      </w:r>
      <w:r w:rsidR="00222908" w:rsidRPr="00A45F82">
        <w:rPr>
          <w:rFonts w:ascii="Adobe 고딕 Std B" w:eastAsia="Adobe 고딕 Std B" w:hAnsi="Adobe 고딕 Std B"/>
          <w:sz w:val="24"/>
          <w:lang w:eastAsia="ko-KR"/>
        </w:rPr>
        <w:t>/</w:t>
      </w:r>
      <w:r w:rsidR="00222908" w:rsidRPr="00A45F82">
        <w:rPr>
          <w:rFonts w:ascii="Adobe 고딕 Std B" w:eastAsia="Adobe 고딕 Std B" w:hAnsi="Adobe 고딕 Std B" w:hint="eastAsia"/>
          <w:sz w:val="24"/>
          <w:lang w:eastAsia="ko-KR"/>
        </w:rPr>
        <w:t>끄기</w:t>
      </w:r>
    </w:p>
    <w:p w14:paraId="5FA643F9" w14:textId="235A8F7B" w:rsidR="00A45F82" w:rsidRDefault="00A45F82" w:rsidP="00222908">
      <w:pPr>
        <w:pStyle w:val="a9"/>
        <w:numPr>
          <w:ilvl w:val="0"/>
          <w:numId w:val="11"/>
        </w:numPr>
        <w:spacing w:line="276" w:lineRule="auto"/>
        <w:rPr>
          <w:rFonts w:ascii="Adobe 고딕 Std B" w:eastAsia="Adobe 고딕 Std B" w:hAnsi="Adobe 고딕 Std B"/>
          <w:sz w:val="24"/>
          <w:lang w:eastAsia="ko-KR"/>
        </w:rPr>
      </w:pPr>
      <w:r>
        <w:rPr>
          <w:rFonts w:ascii="Adobe 고딕 Std B" w:eastAsia="Adobe 고딕 Std B" w:hAnsi="Adobe 고딕 Std B"/>
          <w:sz w:val="24"/>
          <w:lang w:eastAsia="ko-KR"/>
        </w:rPr>
        <w:t>-, +</w:t>
      </w:r>
      <w:r w:rsidR="00222908" w:rsidRPr="00A45F82">
        <w:rPr>
          <w:rFonts w:ascii="Adobe 고딕 Std B" w:eastAsia="Adobe 고딕 Std B" w:hAnsi="Adobe 고딕 Std B"/>
          <w:sz w:val="24"/>
          <w:lang w:eastAsia="ko-KR"/>
        </w:rPr>
        <w:t xml:space="preserve">: </w:t>
      </w:r>
      <w:r w:rsidR="00222908" w:rsidRPr="00A45F82">
        <w:rPr>
          <w:rFonts w:ascii="Adobe 고딕 Std B" w:eastAsia="Adobe 고딕 Std B" w:hAnsi="Adobe 고딕 Std B" w:hint="eastAsia"/>
          <w:sz w:val="24"/>
          <w:lang w:eastAsia="ko-KR"/>
        </w:rPr>
        <w:t>지구</w:t>
      </w:r>
      <w:r w:rsidR="00222908" w:rsidRPr="00A45F82">
        <w:rPr>
          <w:rFonts w:ascii="Adobe 고딕 Std B" w:eastAsia="Adobe 고딕 Std B" w:hAnsi="Adobe 고딕 Std B"/>
          <w:sz w:val="24"/>
          <w:lang w:eastAsia="ko-KR"/>
        </w:rPr>
        <w:t xml:space="preserve"> HP </w:t>
      </w:r>
      <w:r w:rsidR="00222908" w:rsidRPr="00A45F82">
        <w:rPr>
          <w:rFonts w:ascii="Adobe 고딕 Std B" w:eastAsia="Adobe 고딕 Std B" w:hAnsi="Adobe 고딕 Std B" w:hint="eastAsia"/>
          <w:sz w:val="24"/>
          <w:lang w:eastAsia="ko-KR"/>
        </w:rPr>
        <w:t>증가</w:t>
      </w:r>
      <w:r w:rsidR="00222908" w:rsidRPr="00A45F82">
        <w:rPr>
          <w:rFonts w:ascii="Adobe 고딕 Std B" w:eastAsia="Adobe 고딕 Std B" w:hAnsi="Adobe 고딕 Std B"/>
          <w:sz w:val="24"/>
          <w:lang w:eastAsia="ko-KR"/>
        </w:rPr>
        <w:t>/</w:t>
      </w:r>
      <w:r w:rsidR="00222908" w:rsidRPr="00A45F82">
        <w:rPr>
          <w:rFonts w:ascii="Adobe 고딕 Std B" w:eastAsia="Adobe 고딕 Std B" w:hAnsi="Adobe 고딕 Std B" w:hint="eastAsia"/>
          <w:sz w:val="24"/>
          <w:lang w:eastAsia="ko-KR"/>
        </w:rPr>
        <w:t>감소</w:t>
      </w:r>
    </w:p>
    <w:p w14:paraId="77CE11B3" w14:textId="20006238" w:rsidR="00A45F82" w:rsidRDefault="00A45F82" w:rsidP="00222908">
      <w:pPr>
        <w:pStyle w:val="a9"/>
        <w:numPr>
          <w:ilvl w:val="0"/>
          <w:numId w:val="11"/>
        </w:numPr>
        <w:spacing w:line="276" w:lineRule="auto"/>
        <w:rPr>
          <w:rFonts w:ascii="Adobe 고딕 Std B" w:eastAsia="Adobe 고딕 Std B" w:hAnsi="Adobe 고딕 Std B"/>
          <w:sz w:val="24"/>
          <w:lang w:eastAsia="ko-KR"/>
        </w:rPr>
      </w:pPr>
      <w:r>
        <w:rPr>
          <w:rFonts w:ascii="Adobe 고딕 Std B" w:eastAsia="Adobe 고딕 Std B" w:hAnsi="Adobe 고딕 Std B"/>
          <w:sz w:val="24"/>
          <w:lang w:eastAsia="ko-KR"/>
        </w:rPr>
        <w:t>m</w:t>
      </w:r>
      <w:r w:rsidR="00222908" w:rsidRPr="00A45F82">
        <w:rPr>
          <w:rFonts w:ascii="Adobe 고딕 Std B" w:eastAsia="Adobe 고딕 Std B" w:hAnsi="Adobe 고딕 Std B"/>
          <w:sz w:val="24"/>
          <w:lang w:eastAsia="ko-KR"/>
        </w:rPr>
        <w:t xml:space="preserve">: </w:t>
      </w:r>
      <w:r w:rsidR="00222908" w:rsidRPr="00A45F82">
        <w:rPr>
          <w:rFonts w:ascii="Adobe 고딕 Std B" w:eastAsia="Adobe 고딕 Std B" w:hAnsi="Adobe 고딕 Std B" w:hint="eastAsia"/>
          <w:sz w:val="24"/>
          <w:lang w:eastAsia="ko-KR"/>
        </w:rPr>
        <w:t>운석</w:t>
      </w:r>
      <w:r w:rsidR="00222908" w:rsidRPr="00A45F82">
        <w:rPr>
          <w:rFonts w:ascii="Adobe 고딕 Std B" w:eastAsia="Adobe 고딕 Std B" w:hAnsi="Adobe 고딕 Std B"/>
          <w:sz w:val="24"/>
          <w:lang w:eastAsia="ko-KR"/>
        </w:rPr>
        <w:t xml:space="preserve"> </w:t>
      </w:r>
      <w:r w:rsidR="00222908" w:rsidRPr="00A45F82">
        <w:rPr>
          <w:rFonts w:ascii="Adobe 고딕 Std B" w:eastAsia="Adobe 고딕 Std B" w:hAnsi="Adobe 고딕 Std B" w:hint="eastAsia"/>
          <w:sz w:val="24"/>
          <w:lang w:eastAsia="ko-KR"/>
        </w:rPr>
        <w:t>떨어지는</w:t>
      </w:r>
      <w:r>
        <w:rPr>
          <w:rFonts w:ascii="Adobe 고딕 Std B" w:eastAsia="Adobe 고딕 Std B" w:hAnsi="Adobe 고딕 Std B" w:hint="eastAsia"/>
          <w:sz w:val="24"/>
          <w:lang w:eastAsia="ko-KR"/>
        </w:rPr>
        <w:t xml:space="preserve"> </w:t>
      </w:r>
      <w:r w:rsidR="00222908" w:rsidRPr="00A45F82">
        <w:rPr>
          <w:rFonts w:ascii="Adobe 고딕 Std B" w:eastAsia="Adobe 고딕 Std B" w:hAnsi="Adobe 고딕 Std B" w:hint="eastAsia"/>
          <w:sz w:val="24"/>
          <w:lang w:eastAsia="ko-KR"/>
        </w:rPr>
        <w:t>속도</w:t>
      </w:r>
      <w:r w:rsidR="00222908" w:rsidRPr="00A45F82">
        <w:rPr>
          <w:rFonts w:ascii="Adobe 고딕 Std B" w:eastAsia="Adobe 고딕 Std B" w:hAnsi="Adobe 고딕 Std B"/>
          <w:sz w:val="24"/>
          <w:lang w:eastAsia="ko-KR"/>
        </w:rPr>
        <w:t xml:space="preserve"> 4</w:t>
      </w:r>
      <w:r w:rsidR="00222908" w:rsidRPr="00A45F82">
        <w:rPr>
          <w:rFonts w:ascii="Adobe 고딕 Std B" w:eastAsia="Adobe 고딕 Std B" w:hAnsi="Adobe 고딕 Std B" w:hint="eastAsia"/>
          <w:sz w:val="24"/>
          <w:lang w:eastAsia="ko-KR"/>
        </w:rPr>
        <w:t>배속</w:t>
      </w:r>
    </w:p>
    <w:p w14:paraId="2CCAD116" w14:textId="5DC4E485" w:rsidR="00A45F82" w:rsidRDefault="00A45F82" w:rsidP="00222908">
      <w:pPr>
        <w:pStyle w:val="a9"/>
        <w:numPr>
          <w:ilvl w:val="0"/>
          <w:numId w:val="11"/>
        </w:numPr>
        <w:spacing w:line="276" w:lineRule="auto"/>
        <w:rPr>
          <w:rFonts w:ascii="Adobe 고딕 Std B" w:eastAsia="Adobe 고딕 Std B" w:hAnsi="Adobe 고딕 Std B"/>
          <w:sz w:val="24"/>
          <w:lang w:eastAsia="ko-KR"/>
        </w:rPr>
      </w:pPr>
      <w:r w:rsidRPr="00A45F82">
        <w:rPr>
          <w:rFonts w:ascii="Adobe 고딕 Std B" w:eastAsia="Adobe 고딕 Std B" w:hAnsi="Adobe 고딕 Std B" w:hint="eastAsia"/>
          <w:sz w:val="24"/>
          <w:lang w:eastAsia="ko-KR"/>
        </w:rPr>
        <w:t>1:</w:t>
      </w:r>
      <w:r>
        <w:rPr>
          <w:rFonts w:ascii="Adobe 고딕 Std B" w:eastAsia="Adobe 고딕 Std B" w:hAnsi="Adobe 고딕 Std B" w:hint="eastAsia"/>
          <w:sz w:val="24"/>
          <w:lang w:eastAsia="ko-KR"/>
        </w:rPr>
        <w:t xml:space="preserve"> 골드 100000 지급</w:t>
      </w:r>
    </w:p>
    <w:p w14:paraId="6CBBEB4E" w14:textId="5562476E" w:rsidR="00A45F82" w:rsidRDefault="00A45F82" w:rsidP="00222908">
      <w:pPr>
        <w:pStyle w:val="a9"/>
        <w:numPr>
          <w:ilvl w:val="0"/>
          <w:numId w:val="11"/>
        </w:numPr>
        <w:spacing w:line="276" w:lineRule="auto"/>
        <w:rPr>
          <w:rFonts w:ascii="Adobe 고딕 Std B" w:eastAsia="Adobe 고딕 Std B" w:hAnsi="Adobe 고딕 Std B"/>
          <w:sz w:val="24"/>
          <w:lang w:eastAsia="ko-KR"/>
        </w:rPr>
      </w:pPr>
      <w:r>
        <w:rPr>
          <w:rFonts w:ascii="Adobe 고딕 Std B" w:eastAsia="Adobe 고딕 Std B" w:hAnsi="Adobe 고딕 Std B" w:hint="eastAsia"/>
          <w:sz w:val="24"/>
          <w:lang w:eastAsia="ko-KR"/>
        </w:rPr>
        <w:t>2: 플레이어 생명력 3으로 회복</w:t>
      </w:r>
    </w:p>
    <w:p w14:paraId="365B38EE" w14:textId="2D3B286E" w:rsidR="00A45F82" w:rsidRDefault="00A45F82" w:rsidP="00222908">
      <w:pPr>
        <w:pStyle w:val="a9"/>
        <w:numPr>
          <w:ilvl w:val="0"/>
          <w:numId w:val="11"/>
        </w:numPr>
        <w:spacing w:line="276" w:lineRule="auto"/>
        <w:rPr>
          <w:rFonts w:ascii="Adobe 고딕 Std B" w:eastAsia="Adobe 고딕 Std B" w:hAnsi="Adobe 고딕 Std B"/>
          <w:sz w:val="24"/>
          <w:lang w:eastAsia="ko-KR"/>
        </w:rPr>
      </w:pPr>
      <w:r>
        <w:rPr>
          <w:rFonts w:ascii="Adobe 고딕 Std B" w:eastAsia="Adobe 고딕 Std B" w:hAnsi="Adobe 고딕 Std B" w:hint="eastAsia"/>
          <w:sz w:val="24"/>
          <w:lang w:eastAsia="ko-KR"/>
        </w:rPr>
        <w:t>3: 지구 생명력 500으로 회복</w:t>
      </w:r>
    </w:p>
    <w:p w14:paraId="518AD901" w14:textId="34B3F0DD" w:rsidR="00A45F82" w:rsidRPr="00A45F82" w:rsidRDefault="00A45F82" w:rsidP="00222908">
      <w:pPr>
        <w:pStyle w:val="a9"/>
        <w:numPr>
          <w:ilvl w:val="0"/>
          <w:numId w:val="11"/>
        </w:numPr>
        <w:spacing w:line="276" w:lineRule="auto"/>
        <w:rPr>
          <w:rFonts w:ascii="Adobe 고딕 Std B" w:eastAsia="Adobe 고딕 Std B" w:hAnsi="Adobe 고딕 Std B"/>
          <w:sz w:val="24"/>
          <w:lang w:eastAsia="ko-KR"/>
        </w:rPr>
      </w:pPr>
      <w:r>
        <w:rPr>
          <w:rFonts w:ascii="Adobe 고딕 Std B" w:eastAsia="Adobe 고딕 Std B" w:hAnsi="Adobe 고딕 Std B" w:hint="eastAsia"/>
          <w:sz w:val="24"/>
          <w:lang w:eastAsia="ko-KR"/>
        </w:rPr>
        <w:t xml:space="preserve">4: 강제 </w:t>
      </w:r>
      <w:r w:rsidR="002908C1">
        <w:rPr>
          <w:rFonts w:ascii="Adobe 고딕 Std B" w:eastAsia="Adobe 고딕 Std B" w:hAnsi="Adobe 고딕 Std B"/>
          <w:sz w:val="24"/>
          <w:lang w:eastAsia="ko-KR"/>
        </w:rPr>
        <w:t>Game Over</w:t>
      </w:r>
    </w:p>
    <w:p w14:paraId="52C86D37" w14:textId="7A39103F" w:rsidR="00222908" w:rsidRPr="001B5B36" w:rsidRDefault="00222908" w:rsidP="00222908">
      <w:pPr>
        <w:pStyle w:val="a9"/>
        <w:numPr>
          <w:ilvl w:val="0"/>
          <w:numId w:val="9"/>
        </w:numPr>
        <w:spacing w:line="276" w:lineRule="auto"/>
        <w:rPr>
          <w:rFonts w:ascii="Adobe 고딕 Std B" w:eastAsia="Adobe 고딕 Std B" w:hAnsi="Adobe 고딕 Std B"/>
          <w:b/>
          <w:sz w:val="28"/>
          <w:lang w:eastAsia="ko-KR"/>
        </w:rPr>
      </w:pPr>
      <w:r w:rsidRPr="001B5B36">
        <w:rPr>
          <w:rFonts w:ascii="Adobe 고딕 Std B" w:eastAsia="Adobe 고딕 Std B" w:hAnsi="Adobe 고딕 Std B" w:hint="eastAsia"/>
          <w:b/>
          <w:sz w:val="28"/>
          <w:lang w:eastAsia="ko-KR"/>
        </w:rPr>
        <w:t>마우스</w:t>
      </w:r>
    </w:p>
    <w:p w14:paraId="21533DD6" w14:textId="519619D6" w:rsidR="00A45F82" w:rsidRDefault="00222908" w:rsidP="00222908">
      <w:pPr>
        <w:pStyle w:val="a9"/>
        <w:numPr>
          <w:ilvl w:val="0"/>
          <w:numId w:val="12"/>
        </w:numPr>
        <w:spacing w:line="276" w:lineRule="auto"/>
        <w:rPr>
          <w:rFonts w:ascii="Adobe 고딕 Std B" w:eastAsia="Adobe 고딕 Std B" w:hAnsi="Adobe 고딕 Std B"/>
          <w:sz w:val="24"/>
          <w:lang w:eastAsia="ko-KR"/>
        </w:rPr>
      </w:pPr>
      <w:r w:rsidRPr="00A45F82">
        <w:rPr>
          <w:rFonts w:ascii="Adobe 고딕 Std B" w:eastAsia="Adobe 고딕 Std B" w:hAnsi="Adobe 고딕 Std B" w:hint="eastAsia"/>
          <w:sz w:val="24"/>
          <w:lang w:eastAsia="ko-KR"/>
        </w:rPr>
        <w:t>마우스</w:t>
      </w:r>
      <w:r w:rsidRPr="00A45F82">
        <w:rPr>
          <w:rFonts w:ascii="Adobe 고딕 Std B" w:eastAsia="Adobe 고딕 Std B" w:hAnsi="Adobe 고딕 Std B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sz w:val="24"/>
          <w:lang w:eastAsia="ko-KR"/>
        </w:rPr>
        <w:t>이동에</w:t>
      </w:r>
      <w:r w:rsidRPr="00A45F82">
        <w:rPr>
          <w:rFonts w:ascii="Adobe 고딕 Std B" w:eastAsia="Adobe 고딕 Std B" w:hAnsi="Adobe 고딕 Std B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sz w:val="24"/>
          <w:lang w:eastAsia="ko-KR"/>
        </w:rPr>
        <w:t>따른</w:t>
      </w:r>
      <w:r w:rsidRPr="00A45F82">
        <w:rPr>
          <w:rFonts w:ascii="Adobe 고딕 Std B" w:eastAsia="Adobe 고딕 Std B" w:hAnsi="Adobe 고딕 Std B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sz w:val="24"/>
          <w:lang w:eastAsia="ko-KR"/>
        </w:rPr>
        <w:t>카메라</w:t>
      </w:r>
      <w:r w:rsidR="00A45F82">
        <w:rPr>
          <w:rFonts w:ascii="Adobe 고딕 Std B" w:eastAsia="Adobe 고딕 Std B" w:hAnsi="Adobe 고딕 Std B" w:hint="eastAsia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sz w:val="24"/>
          <w:lang w:eastAsia="ko-KR"/>
        </w:rPr>
        <w:t>및</w:t>
      </w:r>
      <w:r w:rsidRPr="00A45F82">
        <w:rPr>
          <w:rFonts w:ascii="Adobe 고딕 Std B" w:eastAsia="Adobe 고딕 Std B" w:hAnsi="Adobe 고딕 Std B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sz w:val="24"/>
          <w:lang w:eastAsia="ko-KR"/>
        </w:rPr>
        <w:t>전투기</w:t>
      </w:r>
      <w:r w:rsidRPr="00A45F82">
        <w:rPr>
          <w:rFonts w:ascii="Adobe 고딕 Std B" w:eastAsia="Adobe 고딕 Std B" w:hAnsi="Adobe 고딕 Std B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sz w:val="24"/>
          <w:lang w:eastAsia="ko-KR"/>
        </w:rPr>
        <w:t>회전</w:t>
      </w:r>
    </w:p>
    <w:p w14:paraId="629C0F51" w14:textId="77777777" w:rsidR="00A45F82" w:rsidRDefault="00222908" w:rsidP="00222908">
      <w:pPr>
        <w:pStyle w:val="a9"/>
        <w:numPr>
          <w:ilvl w:val="0"/>
          <w:numId w:val="12"/>
        </w:numPr>
        <w:spacing w:line="276" w:lineRule="auto"/>
        <w:rPr>
          <w:rFonts w:ascii="Adobe 고딕 Std B" w:eastAsia="Adobe 고딕 Std B" w:hAnsi="Adobe 고딕 Std B"/>
          <w:sz w:val="24"/>
          <w:lang w:eastAsia="ko-KR"/>
        </w:rPr>
      </w:pPr>
      <w:r w:rsidRPr="00A45F82">
        <w:rPr>
          <w:rFonts w:ascii="Adobe 고딕 Std B" w:eastAsia="Adobe 고딕 Std B" w:hAnsi="Adobe 고딕 Std B" w:hint="eastAsia"/>
          <w:sz w:val="24"/>
          <w:lang w:eastAsia="ko-KR"/>
        </w:rPr>
        <w:t>클릭</w:t>
      </w:r>
      <w:r w:rsidR="00A45F82">
        <w:rPr>
          <w:rFonts w:ascii="Adobe 고딕 Std B" w:eastAsia="Adobe 고딕 Std B" w:hAnsi="Adobe 고딕 Std B" w:hint="eastAsia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sz w:val="24"/>
          <w:lang w:eastAsia="ko-KR"/>
        </w:rPr>
        <w:t>시</w:t>
      </w:r>
      <w:r w:rsidRPr="00A45F82">
        <w:rPr>
          <w:rFonts w:ascii="Adobe 고딕 Std B" w:eastAsia="Adobe 고딕 Std B" w:hAnsi="Adobe 고딕 Std B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sz w:val="24"/>
          <w:lang w:eastAsia="ko-KR"/>
        </w:rPr>
        <w:t>총알</w:t>
      </w:r>
      <w:r w:rsidRPr="00A45F82">
        <w:rPr>
          <w:rFonts w:ascii="Adobe 고딕 Std B" w:eastAsia="Adobe 고딕 Std B" w:hAnsi="Adobe 고딕 Std B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sz w:val="24"/>
          <w:lang w:eastAsia="ko-KR"/>
        </w:rPr>
        <w:t>발사</w:t>
      </w:r>
    </w:p>
    <w:p w14:paraId="4038D45E" w14:textId="18047237" w:rsidR="009F52B0" w:rsidRPr="00A45F82" w:rsidRDefault="00222908" w:rsidP="00222908">
      <w:pPr>
        <w:pStyle w:val="a9"/>
        <w:numPr>
          <w:ilvl w:val="0"/>
          <w:numId w:val="12"/>
        </w:numPr>
        <w:spacing w:line="276" w:lineRule="auto"/>
        <w:rPr>
          <w:rFonts w:ascii="Adobe 고딕 Std B" w:eastAsia="Adobe 고딕 Std B" w:hAnsi="Adobe 고딕 Std B"/>
          <w:sz w:val="24"/>
          <w:lang w:eastAsia="ko-KR"/>
        </w:rPr>
      </w:pPr>
      <w:r w:rsidRPr="00A45F82">
        <w:rPr>
          <w:rFonts w:ascii="Adobe 고딕 Std B" w:eastAsia="Adobe 고딕 Std B" w:hAnsi="Adobe 고딕 Std B"/>
          <w:sz w:val="24"/>
          <w:lang w:eastAsia="ko-KR"/>
        </w:rPr>
        <w:t>(</w:t>
      </w:r>
      <w:r w:rsidRPr="00A45F82">
        <w:rPr>
          <w:rFonts w:ascii="Adobe 고딕 Std B" w:eastAsia="Adobe 고딕 Std B" w:hAnsi="Adobe 고딕 Std B" w:hint="eastAsia"/>
          <w:sz w:val="24"/>
          <w:lang w:eastAsia="ko-KR"/>
        </w:rPr>
        <w:t>상점화면에서</w:t>
      </w:r>
      <w:r w:rsidRPr="00A45F82">
        <w:rPr>
          <w:rFonts w:ascii="Adobe 고딕 Std B" w:eastAsia="Adobe 고딕 Std B" w:hAnsi="Adobe 고딕 Std B"/>
          <w:sz w:val="24"/>
          <w:lang w:eastAsia="ko-KR"/>
        </w:rPr>
        <w:t xml:space="preserve">) </w:t>
      </w:r>
      <w:r w:rsidRPr="00A45F82">
        <w:rPr>
          <w:rFonts w:ascii="Adobe 고딕 Std B" w:eastAsia="Adobe 고딕 Std B" w:hAnsi="Adobe 고딕 Std B" w:hint="eastAsia"/>
          <w:sz w:val="24"/>
          <w:lang w:eastAsia="ko-KR"/>
        </w:rPr>
        <w:t>아이템</w:t>
      </w:r>
      <w:r w:rsidRPr="00A45F82">
        <w:rPr>
          <w:rFonts w:ascii="Adobe 고딕 Std B" w:eastAsia="Adobe 고딕 Std B" w:hAnsi="Adobe 고딕 Std B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sz w:val="24"/>
          <w:lang w:eastAsia="ko-KR"/>
        </w:rPr>
        <w:t>구입</w:t>
      </w:r>
      <w:r w:rsidRPr="00A45F82">
        <w:rPr>
          <w:rFonts w:ascii="Adobe 고딕 Std B" w:eastAsia="Adobe 고딕 Std B" w:hAnsi="Adobe 고딕 Std B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sz w:val="24"/>
          <w:lang w:eastAsia="ko-KR"/>
        </w:rPr>
        <w:t>및</w:t>
      </w:r>
      <w:r w:rsidRPr="00A45F82">
        <w:rPr>
          <w:rFonts w:ascii="Adobe 고딕 Std B" w:eastAsia="Adobe 고딕 Std B" w:hAnsi="Adobe 고딕 Std B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sz w:val="24"/>
          <w:lang w:eastAsia="ko-KR"/>
        </w:rPr>
        <w:t>업그레이드</w:t>
      </w:r>
      <w:r w:rsidRPr="00A45F82">
        <w:rPr>
          <w:rFonts w:ascii="Adobe 고딕 Std B" w:eastAsia="Adobe 고딕 Std B" w:hAnsi="Adobe 고딕 Std B"/>
          <w:sz w:val="24"/>
          <w:lang w:eastAsia="ko-KR"/>
        </w:rPr>
        <w:t xml:space="preserve">, </w:t>
      </w:r>
      <w:r w:rsidRPr="00A45F82">
        <w:rPr>
          <w:rFonts w:ascii="Adobe 고딕 Std B" w:eastAsia="Adobe 고딕 Std B" w:hAnsi="Adobe 고딕 Std B" w:hint="eastAsia"/>
          <w:sz w:val="24"/>
          <w:lang w:eastAsia="ko-KR"/>
        </w:rPr>
        <w:t>나가기</w:t>
      </w:r>
    </w:p>
    <w:p w14:paraId="01AB0B50" w14:textId="299B4DFD" w:rsidR="00A45F82" w:rsidRDefault="009F52B0" w:rsidP="00A45F82">
      <w:pPr>
        <w:rPr>
          <w:rFonts w:ascii="HY견고딕" w:eastAsia="HY견고딕"/>
          <w:color w:val="000000" w:themeColor="text1"/>
          <w:sz w:val="56"/>
          <w:lang w:eastAsia="ko-KR"/>
        </w:rPr>
      </w:pPr>
      <w:r>
        <w:rPr>
          <w:rFonts w:ascii="Adobe 고딕 Std B" w:eastAsia="Adobe 고딕 Std B" w:hAnsi="Adobe 고딕 Std B"/>
          <w:sz w:val="28"/>
          <w:lang w:eastAsia="ko-KR"/>
        </w:rPr>
        <w:br w:type="page"/>
      </w:r>
      <w:r w:rsidR="00A45F82">
        <w:rPr>
          <w:rFonts w:ascii="HY견고딕" w:eastAsia="HY견고딕" w:hint="eastAsia"/>
          <w:color w:val="000000" w:themeColor="text1"/>
          <w:sz w:val="56"/>
          <w:lang w:eastAsia="ko-KR"/>
        </w:rPr>
        <w:lastRenderedPageBreak/>
        <w:t>6</w:t>
      </w:r>
      <w:r w:rsidR="00A45F82" w:rsidRPr="00602969">
        <w:rPr>
          <w:rFonts w:ascii="HY견고딕" w:eastAsia="HY견고딕" w:hint="eastAsia"/>
          <w:color w:val="000000" w:themeColor="text1"/>
          <w:sz w:val="56"/>
          <w:lang w:eastAsia="ko-KR"/>
        </w:rPr>
        <w:t xml:space="preserve">. </w:t>
      </w:r>
      <w:r w:rsidR="00A45F82">
        <w:rPr>
          <w:rFonts w:ascii="HY견고딕" w:eastAsia="HY견고딕" w:hint="eastAsia"/>
          <w:color w:val="000000" w:themeColor="text1"/>
          <w:sz w:val="56"/>
          <w:lang w:eastAsia="ko-KR"/>
        </w:rPr>
        <w:t>프로젝트 개발 소감 및 후기</w:t>
      </w:r>
    </w:p>
    <w:p w14:paraId="460BB542" w14:textId="7E3DC81D" w:rsidR="00A45F82" w:rsidRPr="001B5B36" w:rsidRDefault="00A45F82" w:rsidP="00A45F82">
      <w:pPr>
        <w:pStyle w:val="a9"/>
        <w:numPr>
          <w:ilvl w:val="0"/>
          <w:numId w:val="13"/>
        </w:numPr>
        <w:rPr>
          <w:rFonts w:ascii="Adobe 고딕 Std B" w:eastAsia="Adobe 고딕 Std B" w:hAnsi="Adobe 고딕 Std B"/>
          <w:b/>
          <w:color w:val="000000" w:themeColor="text1"/>
          <w:sz w:val="28"/>
          <w:lang w:eastAsia="ko-KR"/>
        </w:rPr>
      </w:pPr>
      <w:r w:rsidRPr="001B5B36">
        <w:rPr>
          <w:rFonts w:ascii="Adobe 고딕 Std B" w:eastAsia="Adobe 고딕 Std B" w:hAnsi="Adobe 고딕 Std B" w:hint="eastAsia"/>
          <w:b/>
          <w:color w:val="000000" w:themeColor="text1"/>
          <w:sz w:val="28"/>
          <w:lang w:eastAsia="ko-KR"/>
        </w:rPr>
        <w:t>이동규</w:t>
      </w:r>
    </w:p>
    <w:p w14:paraId="629B31EB" w14:textId="2CD513C8" w:rsidR="00A45F82" w:rsidRPr="00A45F82" w:rsidRDefault="00A45F82" w:rsidP="00A45F82">
      <w:pPr>
        <w:ind w:left="400"/>
        <w:rPr>
          <w:rFonts w:ascii="Adobe 고딕 Std B" w:eastAsia="Adobe 고딕 Std B" w:hAnsi="Adobe 고딕 Std B"/>
          <w:color w:val="000000" w:themeColor="text1"/>
          <w:sz w:val="24"/>
          <w:lang w:eastAsia="ko-KR"/>
        </w:rPr>
      </w:pP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윈도우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프로그래밍을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듣길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잘한</w:t>
      </w:r>
      <w:r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것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같다</w:t>
      </w:r>
      <w:proofErr w:type="gramStart"/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>.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첫</w:t>
      </w:r>
      <w:proofErr w:type="gramEnd"/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시간</w:t>
      </w:r>
      <w:r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때부터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기말프로젝트까지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API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에서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써봤던걸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유용하게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사용했다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>.</w:t>
      </w:r>
    </w:p>
    <w:p w14:paraId="76D6E660" w14:textId="09532DB1" w:rsidR="00A45F82" w:rsidRPr="00A45F82" w:rsidRDefault="00A45F82" w:rsidP="00A45F82">
      <w:pPr>
        <w:ind w:left="400"/>
        <w:rPr>
          <w:rFonts w:ascii="Adobe 고딕 Std B" w:eastAsia="Adobe 고딕 Std B" w:hAnsi="Adobe 고딕 Std B"/>
          <w:color w:val="000000" w:themeColor="text1"/>
          <w:sz w:val="24"/>
          <w:lang w:eastAsia="ko-KR"/>
        </w:rPr>
      </w:pP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윈도우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프로그래밍 때는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기말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프로젝트에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시간이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좀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넉넉했었던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편이라서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이번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컴퓨터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그래픽스도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비슷할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줄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알고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이번에는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나름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분량이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크게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제작했는데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다른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과목의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과제도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많았고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무엇보다도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proofErr w:type="spellStart"/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롤러코스터</w:t>
      </w:r>
      <w:proofErr w:type="spellEnd"/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과제에서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시간을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많이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잡아먹어서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기말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프로젝트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준비하기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빠듯했다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>.</w:t>
      </w:r>
    </w:p>
    <w:p w14:paraId="2D50E132" w14:textId="0D4955DF" w:rsidR="00A45F82" w:rsidRPr="00A45F82" w:rsidRDefault="00A45F82" w:rsidP="00A45F82">
      <w:pPr>
        <w:ind w:left="400"/>
        <w:rPr>
          <w:rFonts w:ascii="Adobe 고딕 Std B" w:eastAsia="Adobe 고딕 Std B" w:hAnsi="Adobe 고딕 Std B"/>
          <w:color w:val="000000" w:themeColor="text1"/>
          <w:sz w:val="24"/>
          <w:lang w:eastAsia="ko-KR"/>
        </w:rPr>
      </w:pP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그리고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게임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UI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를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어떻게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만들어야 되는지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감이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잘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안 잡혔고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전투기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움직임을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어떻게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표현할지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좋은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생각이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안 나서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많은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고민을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했었다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>.</w:t>
      </w:r>
    </w:p>
    <w:p w14:paraId="1CEAA552" w14:textId="77777777" w:rsidR="00B74FCC" w:rsidRDefault="00A45F82" w:rsidP="00B74FCC">
      <w:pPr>
        <w:ind w:left="400"/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</w:pP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그래도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3D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게임을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직접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만들어보니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2D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게임보다도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완성도가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높아 보이고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더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재미있는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것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같아서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5F82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뿌듯하다</w:t>
      </w:r>
      <w:r w:rsidRPr="00A45F82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>.</w:t>
      </w:r>
    </w:p>
    <w:p w14:paraId="7726A584" w14:textId="1FE8E106" w:rsidR="001B5B36" w:rsidRPr="00B74FCC" w:rsidRDefault="001B5B36" w:rsidP="00B74FCC">
      <w:pPr>
        <w:rPr>
          <w:rFonts w:ascii="Adobe 고딕 Std B" w:eastAsia="Adobe 고딕 Std B" w:hAnsi="Adobe 고딕 Std B"/>
          <w:color w:val="000000" w:themeColor="text1"/>
          <w:sz w:val="24"/>
          <w:lang w:eastAsia="ko-KR"/>
        </w:rPr>
      </w:pPr>
      <w:r>
        <w:rPr>
          <w:rFonts w:ascii="Adobe 고딕 Std B" w:eastAsia="Adobe 고딕 Std B" w:hAnsi="Adobe 고딕 Std B"/>
          <w:color w:val="000000" w:themeColor="text1"/>
          <w:sz w:val="28"/>
          <w:lang w:eastAsia="ko-KR"/>
        </w:rPr>
        <w:br w:type="page"/>
      </w:r>
    </w:p>
    <w:p w14:paraId="23330E87" w14:textId="1D984F4B" w:rsidR="00A45F82" w:rsidRPr="001B5B36" w:rsidRDefault="00A45F82" w:rsidP="00A45F82">
      <w:pPr>
        <w:pStyle w:val="a9"/>
        <w:numPr>
          <w:ilvl w:val="0"/>
          <w:numId w:val="13"/>
        </w:numPr>
        <w:rPr>
          <w:rFonts w:ascii="Adobe 고딕 Std B" w:eastAsia="Adobe 고딕 Std B" w:hAnsi="Adobe 고딕 Std B"/>
          <w:b/>
          <w:color w:val="000000" w:themeColor="text1"/>
          <w:sz w:val="28"/>
          <w:lang w:eastAsia="ko-KR"/>
        </w:rPr>
      </w:pPr>
      <w:r w:rsidRPr="001B5B36">
        <w:rPr>
          <w:rFonts w:ascii="Adobe 고딕 Std B" w:eastAsia="Adobe 고딕 Std B" w:hAnsi="Adobe 고딕 Std B" w:hint="eastAsia"/>
          <w:b/>
          <w:color w:val="000000" w:themeColor="text1"/>
          <w:sz w:val="28"/>
          <w:lang w:eastAsia="ko-KR"/>
        </w:rPr>
        <w:lastRenderedPageBreak/>
        <w:t>김다혜</w:t>
      </w:r>
    </w:p>
    <w:p w14:paraId="5F24523A" w14:textId="2383383E" w:rsidR="00C5457C" w:rsidRDefault="00C5457C" w:rsidP="00C5457C">
      <w:pPr>
        <w:ind w:left="400"/>
        <w:rPr>
          <w:rFonts w:ascii="Adobe 고딕 Std B" w:eastAsia="Adobe 고딕 Std B" w:hAnsi="Adobe 고딕 Std B"/>
          <w:color w:val="000000" w:themeColor="text1"/>
          <w:sz w:val="24"/>
          <w:lang w:eastAsia="ko-KR"/>
        </w:rPr>
      </w:pPr>
      <w:r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 xml:space="preserve">숙제2와 다르게 기말 프로젝트는 내가 직접 기획하기 때문에 완성을 하려는 마음이 컸다. 수업 중 실습하는 것도 벅차했던 내가 동규와 함께 프로젝트를 제작하면서 엄청 머리를 싸매고 의견다툼을 벌이면서 답을 계속해서 찾아내며 코딩을 했다. 그러면서 프로젝트에 더욱 더 애착을 갖게 되었다.  </w:t>
      </w:r>
    </w:p>
    <w:p w14:paraId="7E0B7FEF" w14:textId="7C115B17" w:rsidR="009F52B0" w:rsidRDefault="00C5457C" w:rsidP="001B5B36">
      <w:pPr>
        <w:ind w:left="400"/>
        <w:rPr>
          <w:rFonts w:ascii="Adobe 고딕 Std B" w:eastAsia="Adobe 고딕 Std B" w:hAnsi="Adobe 고딕 Std B"/>
          <w:color w:val="000000" w:themeColor="text1"/>
          <w:sz w:val="24"/>
          <w:lang w:eastAsia="ko-KR"/>
        </w:rPr>
      </w:pPr>
      <w:r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 xml:space="preserve">이번 프로젝트를 하면서 3번의 고비가 있었다. 처음에는 사운드를 구현하는 것이다. </w:t>
      </w:r>
      <w:proofErr w:type="spellStart"/>
      <w:r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Fmod</w:t>
      </w:r>
      <w:proofErr w:type="spellEnd"/>
      <w:r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라는 것을 사용하면서 배경음악과 효과음을 구현했는데, wav파일을 프로젝트 폴더 안이 아니라 완전 엉뚱한 곳에 넣고 실행해보니 안돼서 너무 스트레스 받았다. 심지어 직접 클래스를 짜서 친구들에게 뿌렸는데 나만 안돼서 더욱 더 스트레스를 받았다. 두 번째도 사운드 구현이다. 스코어와 골드 띄우는 것을 빼고 모든 것을 마무리하여 총알발사효과음과 운석이 터지는 효과음을 구현하던 중에 혼란이 와 게임 플레이가 1분이 지나면 배경음악을 뺀 나머지의 소리가 안 들렸었다. 다시 인터넷을 뒤지고 선배들에게 질문을 하면서 클래스와 메인</w:t>
      </w:r>
      <w:proofErr w:type="spellStart"/>
      <w:r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cpp</w:t>
      </w:r>
      <w:proofErr w:type="spellEnd"/>
      <w:r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 xml:space="preserve">파일을 다 수정했다. 마지막으로는 스코어와 골드 띄우는 것이다. </w:t>
      </w:r>
      <w:proofErr w:type="spellStart"/>
      <w:r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>S</w:t>
      </w:r>
      <w:r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printf</w:t>
      </w:r>
      <w:proofErr w:type="spellEnd"/>
      <w:r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 xml:space="preserve">를 사용하여 골드와 </w:t>
      </w:r>
      <w:r w:rsidR="001B5B36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 xml:space="preserve">스코어를 띄우려 했는데, char </w:t>
      </w:r>
      <w:proofErr w:type="spellStart"/>
      <w:r w:rsidR="001B5B36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str</w:t>
      </w:r>
      <w:proofErr w:type="spellEnd"/>
      <w:r w:rsidR="001B5B36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[]</w:t>
      </w:r>
      <w:proofErr w:type="spellStart"/>
      <w:r w:rsidR="001B5B36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로</w:t>
      </w:r>
      <w:proofErr w:type="spellEnd"/>
      <w:r w:rsidR="001B5B36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 xml:space="preserve"> 해서 </w:t>
      </w:r>
      <w:proofErr w:type="spellStart"/>
      <w:r w:rsidR="001B5B36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str</w:t>
      </w:r>
      <w:proofErr w:type="spellEnd"/>
      <w:r w:rsidR="001B5B36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 xml:space="preserve">에 골드와 스코어를 집어넣으려고 했는데 얼마나 피곤했던지 char* </w:t>
      </w:r>
      <w:proofErr w:type="spellStart"/>
      <w:r w:rsidR="001B5B36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str</w:t>
      </w:r>
      <w:proofErr w:type="spellEnd"/>
      <w:r w:rsidR="001B5B36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로 쳐버려서 한참을 헤맸었다. 이러한 일 때문에 동규한테 엄청 짜증을 냈다</w:t>
      </w:r>
      <w:r w:rsidR="001B5B36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>……</w:t>
      </w:r>
      <w:r w:rsidR="001B5B36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 xml:space="preserve"> 미안 </w:t>
      </w:r>
    </w:p>
    <w:p w14:paraId="6F79BF72" w14:textId="5B71719E" w:rsidR="00A43B7C" w:rsidRDefault="001B5B36" w:rsidP="001B5B36">
      <w:pPr>
        <w:ind w:left="400"/>
        <w:rPr>
          <w:rFonts w:ascii="Adobe 고딕 Std B" w:eastAsia="Adobe 고딕 Std B" w:hAnsi="Adobe 고딕 Std B"/>
          <w:color w:val="000000" w:themeColor="text1"/>
          <w:sz w:val="24"/>
          <w:lang w:eastAsia="ko-KR"/>
        </w:rPr>
      </w:pPr>
      <w:r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처음에 언제 끝나지? 언제 마무리하지? 이런 생각만 들면서 꾸역꾸역 프로젝트를 했는데 세 차례의</w:t>
      </w:r>
      <w:r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어이없는</w:t>
      </w:r>
      <w:r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 xml:space="preserve"> 실수, 고비를 넘기며 프로젝트에 애정을 갖게 되었다. 마무리 수정만 이틀 밤을 세었는데 완벽하게 완성을 하니 너무 뿌듯하다. </w:t>
      </w:r>
    </w:p>
    <w:p w14:paraId="2A209909" w14:textId="77777777" w:rsidR="00A43B7C" w:rsidRDefault="00A43B7C">
      <w:pPr>
        <w:spacing w:line="276" w:lineRule="auto"/>
        <w:rPr>
          <w:rFonts w:ascii="Adobe 고딕 Std B" w:eastAsia="Adobe 고딕 Std B" w:hAnsi="Adobe 고딕 Std B"/>
          <w:color w:val="000000" w:themeColor="text1"/>
          <w:sz w:val="24"/>
          <w:lang w:eastAsia="ko-KR"/>
        </w:rPr>
      </w:pPr>
      <w:r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br w:type="page"/>
      </w:r>
    </w:p>
    <w:p w14:paraId="3F9BB18E" w14:textId="1B14C23E" w:rsidR="00A43B7C" w:rsidRDefault="00A43B7C" w:rsidP="00A43B7C">
      <w:pPr>
        <w:rPr>
          <w:rFonts w:ascii="HY견고딕" w:eastAsia="HY견고딕"/>
          <w:color w:val="000000" w:themeColor="text1"/>
          <w:sz w:val="56"/>
          <w:lang w:eastAsia="ko-KR"/>
        </w:rPr>
      </w:pPr>
      <w:r>
        <w:rPr>
          <w:rFonts w:ascii="HY견고딕" w:eastAsia="HY견고딕" w:hint="eastAsia"/>
          <w:color w:val="000000" w:themeColor="text1"/>
          <w:sz w:val="56"/>
          <w:lang w:eastAsia="ko-KR"/>
        </w:rPr>
        <w:lastRenderedPageBreak/>
        <w:t>7</w:t>
      </w:r>
      <w:r w:rsidRPr="00602969">
        <w:rPr>
          <w:rFonts w:ascii="HY견고딕" w:eastAsia="HY견고딕" w:hint="eastAsia"/>
          <w:color w:val="000000" w:themeColor="text1"/>
          <w:sz w:val="56"/>
          <w:lang w:eastAsia="ko-KR"/>
        </w:rPr>
        <w:t xml:space="preserve">. </w:t>
      </w:r>
      <w:r>
        <w:rPr>
          <w:rFonts w:ascii="HY견고딕" w:eastAsia="HY견고딕" w:hint="eastAsia"/>
          <w:color w:val="000000" w:themeColor="text1"/>
          <w:sz w:val="56"/>
          <w:lang w:eastAsia="ko-KR"/>
        </w:rPr>
        <w:t xml:space="preserve">주변의 </w:t>
      </w:r>
      <w:proofErr w:type="spellStart"/>
      <w:r>
        <w:rPr>
          <w:rFonts w:ascii="HY견고딕" w:eastAsia="HY견고딕" w:hint="eastAsia"/>
          <w:color w:val="000000" w:themeColor="text1"/>
          <w:sz w:val="56"/>
          <w:lang w:eastAsia="ko-KR"/>
        </w:rPr>
        <w:t>한줄평</w:t>
      </w:r>
      <w:proofErr w:type="spellEnd"/>
    </w:p>
    <w:p w14:paraId="066C8591" w14:textId="366E56B0" w:rsidR="00A43B7C" w:rsidRDefault="00A43B7C" w:rsidP="00A43B7C">
      <w:pPr>
        <w:pStyle w:val="a9"/>
        <w:numPr>
          <w:ilvl w:val="0"/>
          <w:numId w:val="17"/>
        </w:numPr>
        <w:rPr>
          <w:rFonts w:ascii="Adobe 고딕 Std B" w:eastAsia="Adobe 고딕 Std B" w:hAnsi="Adobe 고딕 Std B"/>
          <w:color w:val="000000" w:themeColor="text1"/>
          <w:sz w:val="24"/>
          <w:lang w:eastAsia="ko-KR"/>
        </w:rPr>
      </w:pPr>
      <w:r w:rsidRPr="00A43B7C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지구가</w:t>
      </w:r>
      <w:r w:rsidRPr="00A43B7C">
        <w:rPr>
          <w:rFonts w:ascii="Adobe 고딕 Std B" w:eastAsia="Adobe 고딕 Std B" w:hAnsi="Adobe 고딕 Std B"/>
          <w:color w:val="000000" w:themeColor="text1"/>
          <w:sz w:val="24"/>
          <w:lang w:eastAsia="ko-KR"/>
        </w:rPr>
        <w:t xml:space="preserve"> </w:t>
      </w:r>
      <w:r w:rsidRPr="00A43B7C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 xml:space="preserve">네모난 거랑 </w:t>
      </w:r>
      <w:proofErr w:type="spellStart"/>
      <w:r w:rsidRPr="00A43B7C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위에가</w:t>
      </w:r>
      <w:proofErr w:type="spellEnd"/>
      <w:r w:rsidRPr="00A43B7C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 xml:space="preserve"> 네모난 거 빼면 우주선 움직임이랑 시점 변경도 좋고 </w:t>
      </w:r>
      <w:proofErr w:type="spellStart"/>
      <w:r w:rsidRPr="00A43B7C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이펙트도</w:t>
      </w:r>
      <w:proofErr w:type="spellEnd"/>
      <w:r w:rsidRPr="00A43B7C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 xml:space="preserve"> 좋다</w:t>
      </w:r>
    </w:p>
    <w:p w14:paraId="42006EA3" w14:textId="606D0B09" w:rsidR="00A43B7C" w:rsidRDefault="00730EE0" w:rsidP="00A43B7C">
      <w:pPr>
        <w:pStyle w:val="a9"/>
        <w:numPr>
          <w:ilvl w:val="0"/>
          <w:numId w:val="17"/>
        </w:numPr>
        <w:rPr>
          <w:rFonts w:ascii="Adobe 고딕 Std B" w:eastAsia="Adobe 고딕 Std B" w:hAnsi="Adobe 고딕 Std B"/>
          <w:color w:val="000000" w:themeColor="text1"/>
          <w:sz w:val="24"/>
          <w:lang w:eastAsia="ko-KR"/>
        </w:rPr>
      </w:pPr>
      <w:r w:rsidRPr="00A43B7C"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 xml:space="preserve">잘 </w:t>
      </w:r>
      <w:r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만듦</w:t>
      </w:r>
    </w:p>
    <w:p w14:paraId="0FB29D1C" w14:textId="1ABF2CD1" w:rsidR="00730EE0" w:rsidRDefault="00730EE0" w:rsidP="00A43B7C">
      <w:pPr>
        <w:pStyle w:val="a9"/>
        <w:numPr>
          <w:ilvl w:val="0"/>
          <w:numId w:val="17"/>
        </w:numPr>
        <w:rPr>
          <w:rFonts w:ascii="Adobe 고딕 Std B" w:eastAsia="Adobe 고딕 Std B" w:hAnsi="Adobe 고딕 Std B"/>
          <w:color w:val="000000" w:themeColor="text1"/>
          <w:sz w:val="24"/>
          <w:lang w:eastAsia="ko-KR"/>
        </w:rPr>
      </w:pPr>
      <w:r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우주를 표현한 모습이 아주 대견하다</w:t>
      </w:r>
    </w:p>
    <w:p w14:paraId="524D5480" w14:textId="5E7428C5" w:rsidR="00730EE0" w:rsidRDefault="00730EE0" w:rsidP="00A43B7C">
      <w:pPr>
        <w:pStyle w:val="a9"/>
        <w:numPr>
          <w:ilvl w:val="0"/>
          <w:numId w:val="17"/>
        </w:numPr>
        <w:rPr>
          <w:rFonts w:ascii="Adobe 고딕 Std B" w:eastAsia="Adobe 고딕 Std B" w:hAnsi="Adobe 고딕 Std B"/>
          <w:color w:val="000000" w:themeColor="text1"/>
          <w:sz w:val="24"/>
          <w:lang w:eastAsia="ko-KR"/>
        </w:rPr>
      </w:pPr>
      <w:r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 xml:space="preserve">UI만 제대로 들어가면 </w:t>
      </w:r>
      <w:proofErr w:type="spellStart"/>
      <w:r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모바일</w:t>
      </w:r>
      <w:proofErr w:type="spellEnd"/>
      <w:r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포팅해서</w:t>
      </w:r>
      <w:proofErr w:type="spellEnd"/>
      <w:r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 xml:space="preserve"> 내버리자</w:t>
      </w:r>
    </w:p>
    <w:p w14:paraId="294CE948" w14:textId="71AFDE42" w:rsidR="00730EE0" w:rsidRDefault="00730EE0" w:rsidP="00A43B7C">
      <w:pPr>
        <w:pStyle w:val="a9"/>
        <w:numPr>
          <w:ilvl w:val="0"/>
          <w:numId w:val="17"/>
        </w:numPr>
        <w:rPr>
          <w:rFonts w:ascii="Adobe 고딕 Std B" w:eastAsia="Adobe 고딕 Std B" w:hAnsi="Adobe 고딕 Std B"/>
          <w:color w:val="000000" w:themeColor="text1"/>
          <w:sz w:val="24"/>
          <w:lang w:eastAsia="ko-KR"/>
        </w:rPr>
      </w:pPr>
      <w:r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신기하고 제목이 제일 맘에 든다.</w:t>
      </w:r>
    </w:p>
    <w:p w14:paraId="6456D17F" w14:textId="51D83B98" w:rsidR="00730EE0" w:rsidRDefault="00B74FCC" w:rsidP="00A43B7C">
      <w:pPr>
        <w:pStyle w:val="a9"/>
        <w:numPr>
          <w:ilvl w:val="0"/>
          <w:numId w:val="17"/>
        </w:numPr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</w:pPr>
      <w:r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조작법이 어렵다</w:t>
      </w:r>
    </w:p>
    <w:p w14:paraId="6F731AEB" w14:textId="0754DCD5" w:rsidR="00B74FCC" w:rsidRDefault="00B74FCC" w:rsidP="00A43B7C">
      <w:pPr>
        <w:pStyle w:val="a9"/>
        <w:numPr>
          <w:ilvl w:val="0"/>
          <w:numId w:val="17"/>
        </w:numPr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</w:pPr>
      <w:r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소리가 멋있다</w:t>
      </w:r>
    </w:p>
    <w:p w14:paraId="5DA88C94" w14:textId="10E4FD8E" w:rsidR="00B74FCC" w:rsidRPr="00A43B7C" w:rsidRDefault="00B74FCC" w:rsidP="00A43B7C">
      <w:pPr>
        <w:pStyle w:val="a9"/>
        <w:numPr>
          <w:ilvl w:val="0"/>
          <w:numId w:val="17"/>
        </w:numPr>
        <w:rPr>
          <w:rFonts w:ascii="Adobe 고딕 Std B" w:eastAsia="Adobe 고딕 Std B" w:hAnsi="Adobe 고딕 Std B"/>
          <w:color w:val="000000" w:themeColor="text1"/>
          <w:sz w:val="24"/>
          <w:lang w:eastAsia="ko-KR"/>
        </w:rPr>
      </w:pPr>
      <w:r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 xml:space="preserve">효과음과 </w:t>
      </w:r>
      <w:proofErr w:type="spellStart"/>
      <w:r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>이펙트들이</w:t>
      </w:r>
      <w:proofErr w:type="spellEnd"/>
      <w:r>
        <w:rPr>
          <w:rFonts w:ascii="Adobe 고딕 Std B" w:eastAsia="Adobe 고딕 Std B" w:hAnsi="Adobe 고딕 Std B" w:hint="eastAsia"/>
          <w:color w:val="000000" w:themeColor="text1"/>
          <w:sz w:val="24"/>
          <w:lang w:eastAsia="ko-KR"/>
        </w:rPr>
        <w:t xml:space="preserve"> 멋있다</w:t>
      </w:r>
    </w:p>
    <w:p w14:paraId="258ADDF3" w14:textId="77777777" w:rsidR="001B5B36" w:rsidRPr="00A43B7C" w:rsidRDefault="001B5B36" w:rsidP="001B5B36">
      <w:pPr>
        <w:ind w:left="400"/>
        <w:rPr>
          <w:rFonts w:ascii="Adobe 고딕 Std B" w:eastAsia="Adobe 고딕 Std B" w:hAnsi="Adobe 고딕 Std B"/>
          <w:color w:val="000000" w:themeColor="text1"/>
          <w:sz w:val="24"/>
          <w:lang w:eastAsia="ko-KR"/>
        </w:rPr>
      </w:pPr>
      <w:bookmarkStart w:id="0" w:name="_GoBack"/>
      <w:bookmarkEnd w:id="0"/>
    </w:p>
    <w:sectPr w:rsidR="001B5B36" w:rsidRPr="00A43B7C" w:rsidSect="00442269">
      <w:headerReference w:type="default" r:id="rId19"/>
      <w:footerReference w:type="default" r:id="rId20"/>
      <w:pgSz w:w="11907" w:h="16839" w:code="9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3FC14B7" w14:textId="77777777" w:rsidR="00811D40" w:rsidRDefault="00811D40">
      <w:pPr>
        <w:spacing w:after="0" w:line="240" w:lineRule="auto"/>
      </w:pPr>
      <w:r>
        <w:separator/>
      </w:r>
    </w:p>
  </w:endnote>
  <w:endnote w:type="continuationSeparator" w:id="0">
    <w:p w14:paraId="3561DBED" w14:textId="77777777" w:rsidR="00811D40" w:rsidRDefault="00811D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고딕 Std B">
    <w:altName w:val="Arial Unicode MS"/>
    <w:panose1 w:val="00000000000000000000"/>
    <w:charset w:val="81"/>
    <w:family w:val="swiss"/>
    <w:notTrueType/>
    <w:pitch w:val="variable"/>
    <w:sig w:usb0="00000203" w:usb1="29D72C10" w:usb2="00000010" w:usb3="00000000" w:csb0="002A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Hei">
    <w:altName w:val="Arial Unicode MS"/>
    <w:panose1 w:val="02010600030101010101"/>
    <w:charset w:val="86"/>
    <w:family w:val="modern"/>
    <w:notTrueType/>
    <w:pitch w:val="fixed"/>
    <w:sig w:usb0="00000000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한컴돋움">
    <w:altName w:val="Arial Unicode MS"/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68B7F8" w14:textId="56081F90" w:rsidR="00C5457C" w:rsidRPr="00D253A6" w:rsidRDefault="00C5457C" w:rsidP="00342094">
    <w:pPr>
      <w:pStyle w:val="af4"/>
      <w:jc w:val="right"/>
      <w:rPr>
        <w:rFonts w:eastAsia="돋움"/>
        <w:lang w:eastAsia="ko-KR"/>
      </w:rPr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52F3487" wp14:editId="3D675D5C">
              <wp:simplePos x="0" y="0"/>
              <wp:positionH relativeFrom="margin">
                <wp:posOffset>6287770</wp:posOffset>
              </wp:positionH>
              <wp:positionV relativeFrom="margin">
                <wp:posOffset>6524625</wp:posOffset>
              </wp:positionV>
              <wp:extent cx="123825" cy="2800350"/>
              <wp:effectExtent l="0" t="0" r="9525" b="0"/>
              <wp:wrapNone/>
              <wp:docPr id="54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3825" cy="2800350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>
                        <a:noFill/>
                      </a:ln>
                      <a:ex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9" o:spid="_x0000_s1026" style="position:absolute;left:0;text-align:left;margin-left:495.1pt;margin-top:513.75pt;width:9.75pt;height:220.5pt;z-index:251666432;visibility:visible;mso-wrap-style:square;mso-width-percent:2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" fillcolor="#f5c201 [3205]" stroked="f">
              <w10:wrap anchorx="margin" anchory="margin"/>
            </v:rect>
          </w:pict>
        </mc:Fallback>
      </mc:AlternateContent>
    </w: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CD81DFF" wp14:editId="3EC19BA0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6362700" cy="414020"/>
              <wp:effectExtent l="0" t="0" r="0" b="0"/>
              <wp:wrapNone/>
              <wp:docPr id="1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 normalEastAsianFlow="1"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62700" cy="414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9900"/>
                              <w:sz w:val="44"/>
                              <w:szCs w:val="48"/>
                            </w:rPr>
                            <w:id w:val="434641576"/>
                            <w:docPartObj>
                              <w:docPartGallery w:val="Page Numbers (Margins)"/>
                              <w:docPartUnique/>
                            </w:docPartObj>
                          </w:sdtPr>
                          <w:sdtEndPr/>
                          <w:sdt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olor w:val="FF9900"/>
                                  <w:sz w:val="44"/>
                                  <w:szCs w:val="48"/>
                                </w:rPr>
                                <w:id w:val="-481771813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EndPr/>
                              <w:sdtContent>
                                <w:p w14:paraId="21AED536" w14:textId="558A7C81" w:rsidR="00C5457C" w:rsidRPr="00D253A6" w:rsidRDefault="00C5457C" w:rsidP="00D253A6">
                                  <w:pPr>
                                    <w:jc w:val="right"/>
                                    <w:rPr>
                                      <w:rFonts w:asciiTheme="majorHAnsi" w:eastAsiaTheme="majorEastAsia" w:hAnsiTheme="majorHAnsi" w:cstheme="majorBidi"/>
                                      <w:color w:val="FF9900"/>
                                      <w:sz w:val="44"/>
                                      <w:szCs w:val="48"/>
                                    </w:rPr>
                                  </w:pPr>
                                  <w:r w:rsidRPr="00D253A6">
                                    <w:rPr>
                                      <w:color w:val="FF9900"/>
                                      <w:sz w:val="20"/>
                                    </w:rPr>
                                    <w:fldChar w:fldCharType="begin"/>
                                  </w:r>
                                  <w:r w:rsidRPr="00D253A6">
                                    <w:rPr>
                                      <w:color w:val="FF9900"/>
                                      <w:sz w:val="20"/>
                                    </w:rPr>
                                    <w:instrText>PAGE   \* MERGEFORMAT</w:instrText>
                                  </w:r>
                                  <w:r w:rsidRPr="00D253A6">
                                    <w:rPr>
                                      <w:color w:val="FF9900"/>
                                      <w:sz w:val="20"/>
                                    </w:rPr>
                                    <w:fldChar w:fldCharType="separate"/>
                                  </w:r>
                                  <w:r w:rsidR="00B74FCC" w:rsidRPr="00B74FCC">
                                    <w:rPr>
                                      <w:rFonts w:asciiTheme="majorHAnsi" w:eastAsiaTheme="majorEastAsia" w:hAnsiTheme="majorHAnsi" w:cstheme="majorBidi"/>
                                      <w:noProof/>
                                      <w:color w:val="FF9900"/>
                                      <w:sz w:val="44"/>
                                      <w:szCs w:val="48"/>
                                      <w:lang w:val="ko-KR" w:eastAsia="ko-KR"/>
                                    </w:rPr>
                                    <w:t>9</w:t>
                                  </w:r>
                                  <w:r w:rsidRPr="00D253A6">
                                    <w:rPr>
                                      <w:rFonts w:asciiTheme="majorHAnsi" w:eastAsiaTheme="majorEastAsia" w:hAnsiTheme="majorHAnsi" w:cstheme="majorBidi"/>
                                      <w:color w:val="FF9900"/>
                                      <w:sz w:val="44"/>
                                      <w:szCs w:val="48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sdtContent>
                        </w:sdt>
                        <w:p w14:paraId="7457A088" w14:textId="77777777" w:rsidR="00C5457C" w:rsidRPr="00D253A6" w:rsidRDefault="00C5457C">
                          <w:pPr>
                            <w:pStyle w:val="a8"/>
                            <w:rPr>
                              <w:rFonts w:eastAsia="돋움"/>
                              <w:color w:val="FF9900"/>
                              <w:sz w:val="12"/>
                              <w:lang w:eastAsia="ko-KR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0" type="#_x0000_t202" style="position:absolute;left:0;text-align:left;margin-left:0;margin-top:0;width:501pt;height:32.6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bottom-margin-area;mso-width-percent: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" filled="f" stroked="f">
              <v:textbox style="layout-flow:horizontal-ideographic" inset=",0,,0">
                <w:txbxContent>
                  <w:sdt>
                    <w:sdtPr>
                      <w:rPr>
                        <w:rFonts w:asciiTheme="majorHAnsi" w:eastAsiaTheme="majorEastAsia" w:hAnsiTheme="majorHAnsi" w:cstheme="majorBidi"/>
                        <w:color w:val="FF9900"/>
                        <w:sz w:val="44"/>
                        <w:szCs w:val="48"/>
                      </w:rPr>
                      <w:id w:val="434641576"/>
                      <w:docPartObj>
                        <w:docPartGallery w:val="Page Numbers (Margins)"/>
                        <w:docPartUnique/>
                      </w:docPartObj>
                    </w:sdtPr>
                    <w:sdtEndPr/>
                    <w:sdt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color w:val="FF9900"/>
                            <w:sz w:val="44"/>
                            <w:szCs w:val="48"/>
                          </w:rPr>
                          <w:id w:val="-481771813"/>
                          <w:docPartObj>
                            <w:docPartGallery w:val="Page Numbers (Margins)"/>
                            <w:docPartUnique/>
                          </w:docPartObj>
                        </w:sdtPr>
                        <w:sdtEndPr/>
                        <w:sdtContent>
                          <w:p w14:paraId="21AED536" w14:textId="558A7C81" w:rsidR="00C5457C" w:rsidRPr="00D253A6" w:rsidRDefault="00C5457C" w:rsidP="00D253A6">
                            <w:pPr>
                              <w:jc w:val="right"/>
                              <w:rPr>
                                <w:rFonts w:asciiTheme="majorHAnsi" w:eastAsiaTheme="majorEastAsia" w:hAnsiTheme="majorHAnsi" w:cstheme="majorBidi"/>
                                <w:color w:val="FF9900"/>
                                <w:sz w:val="44"/>
                                <w:szCs w:val="48"/>
                              </w:rPr>
                            </w:pPr>
                            <w:r w:rsidRPr="00D253A6">
                              <w:rPr>
                                <w:color w:val="FF9900"/>
                                <w:sz w:val="20"/>
                              </w:rPr>
                              <w:fldChar w:fldCharType="begin"/>
                            </w:r>
                            <w:r w:rsidRPr="00D253A6">
                              <w:rPr>
                                <w:color w:val="FF9900"/>
                                <w:sz w:val="20"/>
                              </w:rPr>
                              <w:instrText>PAGE   \* MERGEFORMAT</w:instrText>
                            </w:r>
                            <w:r w:rsidRPr="00D253A6">
                              <w:rPr>
                                <w:color w:val="FF9900"/>
                                <w:sz w:val="20"/>
                              </w:rPr>
                              <w:fldChar w:fldCharType="separate"/>
                            </w:r>
                            <w:r w:rsidR="00B74FCC" w:rsidRPr="00B74FCC">
                              <w:rPr>
                                <w:rFonts w:asciiTheme="majorHAnsi" w:eastAsiaTheme="majorEastAsia" w:hAnsiTheme="majorHAnsi" w:cstheme="majorBidi"/>
                                <w:noProof/>
                                <w:color w:val="FF9900"/>
                                <w:sz w:val="44"/>
                                <w:szCs w:val="48"/>
                                <w:lang w:val="ko-KR" w:eastAsia="ko-KR"/>
                              </w:rPr>
                              <w:t>9</w:t>
                            </w:r>
                            <w:r w:rsidRPr="00D253A6">
                              <w:rPr>
                                <w:rFonts w:asciiTheme="majorHAnsi" w:eastAsiaTheme="majorEastAsia" w:hAnsiTheme="majorHAnsi" w:cstheme="majorBidi"/>
                                <w:color w:val="FF9900"/>
                                <w:sz w:val="44"/>
                                <w:szCs w:val="48"/>
                              </w:rPr>
                              <w:fldChar w:fldCharType="end"/>
                            </w:r>
                          </w:p>
                        </w:sdtContent>
                      </w:sdt>
                    </w:sdtContent>
                  </w:sdt>
                  <w:p w14:paraId="7457A088" w14:textId="77777777" w:rsidR="00C5457C" w:rsidRPr="00D253A6" w:rsidRDefault="00C5457C">
                    <w:pPr>
                      <w:pStyle w:val="a8"/>
                      <w:rPr>
                        <w:rFonts w:eastAsia="돋움"/>
                        <w:color w:val="FF9900"/>
                        <w:sz w:val="12"/>
                        <w:lang w:eastAsia="ko-KR"/>
                      </w:rPr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1393C82" w14:textId="77777777" w:rsidR="00811D40" w:rsidRDefault="00811D40">
      <w:pPr>
        <w:spacing w:after="0" w:line="240" w:lineRule="auto"/>
      </w:pPr>
      <w:r>
        <w:separator/>
      </w:r>
    </w:p>
  </w:footnote>
  <w:footnote w:type="continuationSeparator" w:id="0">
    <w:p w14:paraId="0F322922" w14:textId="77777777" w:rsidR="00811D40" w:rsidRDefault="00811D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4F91163" w14:textId="10AFAE62" w:rsidR="00C5457C" w:rsidRDefault="00C5457C">
    <w:pPr>
      <w:pStyle w:val="af3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CFB6821" wp14:editId="72B04662">
              <wp:simplePos x="0" y="0"/>
              <wp:positionH relativeFrom="margin">
                <wp:posOffset>6287135</wp:posOffset>
              </wp:positionH>
              <wp:positionV relativeFrom="margin">
                <wp:posOffset>-25561</wp:posOffset>
              </wp:positionV>
              <wp:extent cx="123825" cy="6552565"/>
              <wp:effectExtent l="0" t="0" r="9525" b="635"/>
              <wp:wrapNone/>
              <wp:docPr id="52" name="Rectangl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3825" cy="6552565"/>
                      </a:xfrm>
                      <a:prstGeom prst="rect">
                        <a:avLst/>
                      </a:prstGeom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rect w14:anchorId="43AD4C62" id="Rectangle 8" o:spid="_x0000_s1026" style="position:absolute;left:0;text-align:left;margin-left:495.05pt;margin-top:-2pt;width:9.75pt;height:515.95pt;z-index:251665408;visibility:visible;mso-wrap-style:square;mso-width-percent:2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" fillcolor="black [3213]" stroked="f">
              <w10:wrap anchorx="margin" anchory="margin"/>
            </v:rect>
          </w:pict>
        </mc:Fallback>
      </mc:AlternateContent>
    </w: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6185B06" wp14:editId="688585A3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603365" cy="9344025"/>
              <wp:effectExtent l="0" t="0" r="26035" b="28575"/>
              <wp:wrapNone/>
              <wp:docPr id="50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03365" cy="934402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107000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rect w14:anchorId="011D1A50" id="Rectangle 4" o:spid="_x0000_s1026" style="position:absolute;left:0;text-align:left;margin-left:0;margin-top:0;width:519.95pt;height:735.75pt;z-index:251664384;visibility:visible;mso-wrap-style:square;mso-width-percent:107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" filled="f" strokecolor="black [3213]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71723A"/>
    <w:multiLevelType w:val="hybridMultilevel"/>
    <w:tmpl w:val="6FC8C52C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A902C2F"/>
    <w:multiLevelType w:val="hybridMultilevel"/>
    <w:tmpl w:val="1F5EBEFE"/>
    <w:lvl w:ilvl="0" w:tplc="9D8467F8">
      <w:start w:val="1"/>
      <w:numFmt w:val="decimalZero"/>
      <w:lvlText w:val="%1."/>
      <w:lvlJc w:val="left"/>
      <w:pPr>
        <w:ind w:left="1570" w:hanging="117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BFC39F6"/>
    <w:multiLevelType w:val="hybridMultilevel"/>
    <w:tmpl w:val="3D205A02"/>
    <w:lvl w:ilvl="0" w:tplc="6408193E">
      <w:start w:val="1"/>
      <w:numFmt w:val="upperLetter"/>
      <w:lvlText w:val="%1."/>
      <w:lvlJc w:val="left"/>
      <w:pPr>
        <w:ind w:left="760" w:hanging="360"/>
      </w:pPr>
      <w:rPr>
        <w:rFonts w:ascii="Adobe 고딕 Std B" w:eastAsia="Adobe 고딕 Std B" w:hAnsi="Adobe 고딕 Std B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1EA27361"/>
    <w:multiLevelType w:val="hybridMultilevel"/>
    <w:tmpl w:val="435450C4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220D07E2"/>
    <w:multiLevelType w:val="hybridMultilevel"/>
    <w:tmpl w:val="3A26380C"/>
    <w:lvl w:ilvl="0" w:tplc="0409000F">
      <w:start w:val="1"/>
      <w:numFmt w:val="decimal"/>
      <w:lvlText w:val="%1.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5">
    <w:nsid w:val="2A412B7B"/>
    <w:multiLevelType w:val="hybridMultilevel"/>
    <w:tmpl w:val="3544C04A"/>
    <w:lvl w:ilvl="0" w:tplc="CCCC2A4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33044FA9"/>
    <w:multiLevelType w:val="hybridMultilevel"/>
    <w:tmpl w:val="603C74EA"/>
    <w:lvl w:ilvl="0" w:tplc="C4B25EB4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z w:val="28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37DB17A5"/>
    <w:multiLevelType w:val="hybridMultilevel"/>
    <w:tmpl w:val="6FC8C52C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3A5A4096"/>
    <w:multiLevelType w:val="hybridMultilevel"/>
    <w:tmpl w:val="0A7EC868"/>
    <w:lvl w:ilvl="0" w:tplc="BE0C55C0">
      <w:start w:val="1"/>
      <w:numFmt w:val="decimal"/>
      <w:lvlText w:val="%1."/>
      <w:lvlJc w:val="left"/>
      <w:pPr>
        <w:ind w:left="1480" w:hanging="108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3AB21156"/>
    <w:multiLevelType w:val="hybridMultilevel"/>
    <w:tmpl w:val="96AEFED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406E789E"/>
    <w:multiLevelType w:val="hybridMultilevel"/>
    <w:tmpl w:val="CD86319C"/>
    <w:lvl w:ilvl="0" w:tplc="04090019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410477C5"/>
    <w:multiLevelType w:val="hybridMultilevel"/>
    <w:tmpl w:val="DFB6EEE0"/>
    <w:lvl w:ilvl="0" w:tplc="23C0FA82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45E9516B"/>
    <w:multiLevelType w:val="hybridMultilevel"/>
    <w:tmpl w:val="6BDEB4A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46666F4D"/>
    <w:multiLevelType w:val="hybridMultilevel"/>
    <w:tmpl w:val="65F60F3A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50244B03"/>
    <w:multiLevelType w:val="hybridMultilevel"/>
    <w:tmpl w:val="38300C34"/>
    <w:lvl w:ilvl="0" w:tplc="7410E43A">
      <w:start w:val="1"/>
      <w:numFmt w:val="decimal"/>
      <w:lvlText w:val="%1."/>
      <w:lvlJc w:val="left"/>
      <w:pPr>
        <w:ind w:left="1480" w:hanging="108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5C2A78DF"/>
    <w:multiLevelType w:val="hybridMultilevel"/>
    <w:tmpl w:val="AF40DCCC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6">
    <w:nsid w:val="7A304B4D"/>
    <w:multiLevelType w:val="hybridMultilevel"/>
    <w:tmpl w:val="03B8252E"/>
    <w:lvl w:ilvl="0" w:tplc="04090001">
      <w:start w:val="1"/>
      <w:numFmt w:val="bullet"/>
      <w:lvlText w:val=""/>
      <w:lvlJc w:val="left"/>
      <w:pPr>
        <w:ind w:left="167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8"/>
  </w:num>
  <w:num w:numId="4">
    <w:abstractNumId w:val="14"/>
  </w:num>
  <w:num w:numId="5">
    <w:abstractNumId w:val="11"/>
  </w:num>
  <w:num w:numId="6">
    <w:abstractNumId w:val="2"/>
  </w:num>
  <w:num w:numId="7">
    <w:abstractNumId w:val="10"/>
  </w:num>
  <w:num w:numId="8">
    <w:abstractNumId w:val="4"/>
  </w:num>
  <w:num w:numId="9">
    <w:abstractNumId w:val="0"/>
  </w:num>
  <w:num w:numId="10">
    <w:abstractNumId w:val="9"/>
  </w:num>
  <w:num w:numId="11">
    <w:abstractNumId w:val="15"/>
  </w:num>
  <w:num w:numId="12">
    <w:abstractNumId w:val="16"/>
  </w:num>
  <w:num w:numId="13">
    <w:abstractNumId w:val="7"/>
  </w:num>
  <w:num w:numId="14">
    <w:abstractNumId w:val="13"/>
  </w:num>
  <w:num w:numId="15">
    <w:abstractNumId w:val="5"/>
  </w:num>
  <w:num w:numId="16">
    <w:abstractNumId w:val="3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removeDateAndTime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2094"/>
    <w:rsid w:val="00017EB7"/>
    <w:rsid w:val="00095168"/>
    <w:rsid w:val="000F25B4"/>
    <w:rsid w:val="00101069"/>
    <w:rsid w:val="001A20C2"/>
    <w:rsid w:val="001A63C7"/>
    <w:rsid w:val="001B5B36"/>
    <w:rsid w:val="001F49C7"/>
    <w:rsid w:val="00222908"/>
    <w:rsid w:val="002908C1"/>
    <w:rsid w:val="00342094"/>
    <w:rsid w:val="003467BC"/>
    <w:rsid w:val="003A376F"/>
    <w:rsid w:val="003F6EFC"/>
    <w:rsid w:val="00442269"/>
    <w:rsid w:val="004B6DD1"/>
    <w:rsid w:val="004D6DF6"/>
    <w:rsid w:val="00537AAE"/>
    <w:rsid w:val="005560CD"/>
    <w:rsid w:val="00581990"/>
    <w:rsid w:val="00595A86"/>
    <w:rsid w:val="005A2481"/>
    <w:rsid w:val="00602969"/>
    <w:rsid w:val="00695326"/>
    <w:rsid w:val="00697DDE"/>
    <w:rsid w:val="006B0A38"/>
    <w:rsid w:val="006D3942"/>
    <w:rsid w:val="00730EE0"/>
    <w:rsid w:val="007D0E58"/>
    <w:rsid w:val="00811D40"/>
    <w:rsid w:val="00823669"/>
    <w:rsid w:val="00837CD4"/>
    <w:rsid w:val="008437D4"/>
    <w:rsid w:val="00895F32"/>
    <w:rsid w:val="008C76B4"/>
    <w:rsid w:val="00905731"/>
    <w:rsid w:val="009117E9"/>
    <w:rsid w:val="00920AE0"/>
    <w:rsid w:val="00923E46"/>
    <w:rsid w:val="00960438"/>
    <w:rsid w:val="00982D26"/>
    <w:rsid w:val="009916D6"/>
    <w:rsid w:val="009A2FA3"/>
    <w:rsid w:val="009B111E"/>
    <w:rsid w:val="009C0487"/>
    <w:rsid w:val="009E54B5"/>
    <w:rsid w:val="009F52B0"/>
    <w:rsid w:val="009F7031"/>
    <w:rsid w:val="00A43B7C"/>
    <w:rsid w:val="00A45F82"/>
    <w:rsid w:val="00A76CCA"/>
    <w:rsid w:val="00AA2BF7"/>
    <w:rsid w:val="00B065D1"/>
    <w:rsid w:val="00B374D2"/>
    <w:rsid w:val="00B640D5"/>
    <w:rsid w:val="00B74FCC"/>
    <w:rsid w:val="00BF06F9"/>
    <w:rsid w:val="00BF10BA"/>
    <w:rsid w:val="00C01539"/>
    <w:rsid w:val="00C5457C"/>
    <w:rsid w:val="00D253A6"/>
    <w:rsid w:val="00D70F4C"/>
    <w:rsid w:val="00DB2403"/>
    <w:rsid w:val="00DC15BF"/>
    <w:rsid w:val="00DC2FD7"/>
    <w:rsid w:val="00DE1C5C"/>
    <w:rsid w:val="00E85F10"/>
    <w:rsid w:val="00E96E89"/>
    <w:rsid w:val="00EB1C17"/>
    <w:rsid w:val="00ED7845"/>
    <w:rsid w:val="00EF5191"/>
    <w:rsid w:val="00F11AA5"/>
    <w:rsid w:val="00F6486A"/>
    <w:rsid w:val="00F9590E"/>
    <w:rsid w:val="00FC2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1C452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15BF"/>
    <w:pPr>
      <w:spacing w:line="288" w:lineRule="auto"/>
    </w:p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D1282E" w:themeColor="text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3Char">
    <w:name w:val="제목 3 Char"/>
    <w:basedOn w:val="a0"/>
    <w:link w:val="3"/>
    <w:uiPriority w:val="9"/>
    <w:semiHidden/>
    <w:rPr>
      <w:rFonts w:eastAsiaTheme="majorEastAsia" w:cstheme="majorBidi"/>
      <w:b/>
      <w:bCs/>
      <w:caps/>
      <w:color w:val="D1282E" w:themeColor="text2"/>
    </w:rPr>
  </w:style>
  <w:style w:type="character" w:customStyle="1" w:styleId="4Char">
    <w:name w:val="제목 4 Char"/>
    <w:basedOn w:val="a0"/>
    <w:link w:val="4"/>
    <w:uiPriority w:val="9"/>
    <w:semiHidden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5Char">
    <w:name w:val="제목 5 Char"/>
    <w:basedOn w:val="a0"/>
    <w:link w:val="5"/>
    <w:uiPriority w:val="9"/>
    <w:semiHidden/>
    <w:rPr>
      <w:rFonts w:eastAsiaTheme="majorEastAsia" w:cstheme="majorBidi"/>
      <w:b/>
      <w:color w:val="5B5B5B" w:themeColor="accent1" w:themeShade="BF"/>
    </w:rPr>
  </w:style>
  <w:style w:type="character" w:customStyle="1" w:styleId="6Char">
    <w:name w:val="제목 6 Char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7Char">
    <w:name w:val="제목 7 Char"/>
    <w:basedOn w:val="a0"/>
    <w:link w:val="7"/>
    <w:uiPriority w:val="9"/>
    <w:semiHidden/>
    <w:rPr>
      <w:rFonts w:eastAsiaTheme="majorEastAsia" w:cstheme="majorBidi"/>
      <w:b/>
      <w:iCs/>
      <w:color w:val="D1282E" w:themeColor="text2"/>
    </w:rPr>
  </w:style>
  <w:style w:type="character" w:customStyle="1" w:styleId="8Char">
    <w:name w:val="제목 8 Char"/>
    <w:basedOn w:val="a0"/>
    <w:link w:val="8"/>
    <w:uiPriority w:val="9"/>
    <w:semiHidden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Char">
    <w:name w:val="제목 Char"/>
    <w:basedOn w:val="a0"/>
    <w:link w:val="a4"/>
    <w:uiPriority w:val="10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a5">
    <w:name w:val="Subtitle"/>
    <w:basedOn w:val="a"/>
    <w:next w:val="a"/>
    <w:link w:val="Char0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customStyle="1" w:styleId="Char0">
    <w:name w:val="부제 Char"/>
    <w:basedOn w:val="a0"/>
    <w:link w:val="a5"/>
    <w:uiPriority w:val="11"/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styleId="a6">
    <w:name w:val="Strong"/>
    <w:basedOn w:val="a0"/>
    <w:uiPriority w:val="22"/>
    <w:qFormat/>
    <w:rPr>
      <w:b/>
      <w:bCs/>
    </w:rPr>
  </w:style>
  <w:style w:type="character" w:styleId="a7">
    <w:name w:val="Emphasis"/>
    <w:basedOn w:val="a0"/>
    <w:uiPriority w:val="20"/>
    <w:qFormat/>
    <w:rPr>
      <w:i/>
      <w:iCs/>
    </w:rPr>
  </w:style>
  <w:style w:type="paragraph" w:styleId="a8">
    <w:name w:val="No Spacing"/>
    <w:link w:val="Char1"/>
    <w:uiPriority w:val="1"/>
    <w:qFormat/>
    <w:pPr>
      <w:spacing w:after="0" w:line="240" w:lineRule="auto"/>
    </w:pPr>
  </w:style>
  <w:style w:type="character" w:customStyle="1" w:styleId="Char1">
    <w:name w:val="간격 없음 Char"/>
    <w:basedOn w:val="a0"/>
    <w:link w:val="a8"/>
    <w:uiPriority w:val="1"/>
  </w:style>
  <w:style w:type="paragraph" w:styleId="a9">
    <w:name w:val="List Paragraph"/>
    <w:basedOn w:val="a"/>
    <w:uiPriority w:val="34"/>
    <w:qFormat/>
    <w:pPr>
      <w:ind w:left="720"/>
      <w:contextualSpacing/>
    </w:pPr>
  </w:style>
  <w:style w:type="paragraph" w:styleId="aa">
    <w:name w:val="Quote"/>
    <w:basedOn w:val="a"/>
    <w:next w:val="a"/>
    <w:link w:val="Char2"/>
    <w:uiPriority w:val="29"/>
    <w:qFormat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Char2">
    <w:name w:val="인용 Char"/>
    <w:basedOn w:val="a0"/>
    <w:link w:val="aa"/>
    <w:uiPriority w:val="29"/>
    <w:rPr>
      <w:i/>
      <w:iCs/>
      <w:color w:val="7A7A7A" w:themeColor="accent1"/>
      <w:sz w:val="28"/>
    </w:rPr>
  </w:style>
  <w:style w:type="paragraph" w:styleId="ab">
    <w:name w:val="Intense Quote"/>
    <w:basedOn w:val="a"/>
    <w:next w:val="a"/>
    <w:link w:val="Char3"/>
    <w:uiPriority w:val="30"/>
    <w:qFormat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Char3">
    <w:name w:val="강한 인용 Char"/>
    <w:basedOn w:val="a0"/>
    <w:link w:val="ab"/>
    <w:uiPriority w:val="30"/>
    <w:rPr>
      <w:b/>
      <w:bCs/>
      <w:i/>
      <w:iCs/>
      <w:color w:val="7F7F7F" w:themeColor="text1" w:themeTint="80"/>
      <w:sz w:val="26"/>
    </w:rPr>
  </w:style>
  <w:style w:type="character" w:styleId="ac">
    <w:name w:val="Subtle Emphasis"/>
    <w:basedOn w:val="a0"/>
    <w:uiPriority w:val="19"/>
    <w:qFormat/>
    <w:rPr>
      <w:i/>
      <w:iCs/>
      <w:color w:val="7A7A7A" w:themeColor="accent1"/>
    </w:rPr>
  </w:style>
  <w:style w:type="character" w:styleId="ad">
    <w:name w:val="Intense Emphasis"/>
    <w:basedOn w:val="a0"/>
    <w:uiPriority w:val="21"/>
    <w:qFormat/>
    <w:rPr>
      <w:b/>
      <w:bCs/>
      <w:i/>
      <w:iCs/>
      <w:color w:val="D1282E" w:themeColor="text2"/>
    </w:rPr>
  </w:style>
  <w:style w:type="character" w:styleId="ae">
    <w:name w:val="Subtle Reference"/>
    <w:basedOn w:val="a0"/>
    <w:uiPriority w:val="31"/>
    <w:qFormat/>
    <w:rPr>
      <w:rFonts w:asciiTheme="minorHAnsi" w:hAnsiTheme="minorHAnsi"/>
      <w:smallCaps/>
      <w:color w:val="F5C201" w:themeColor="accent2"/>
      <w:sz w:val="22"/>
      <w:u w:val="none"/>
    </w:rPr>
  </w:style>
  <w:style w:type="character" w:styleId="af">
    <w:name w:val="Intense Reference"/>
    <w:basedOn w:val="a0"/>
    <w:uiPriority w:val="32"/>
    <w:qFormat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af0">
    <w:name w:val="Book Title"/>
    <w:basedOn w:val="a0"/>
    <w:uiPriority w:val="33"/>
    <w:qFormat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TOC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f1">
    <w:name w:val="Balloon Text"/>
    <w:basedOn w:val="a"/>
    <w:link w:val="Char4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4">
    <w:name w:val="풍선 도움말 텍스트 Char"/>
    <w:basedOn w:val="a0"/>
    <w:link w:val="af1"/>
    <w:uiPriority w:val="99"/>
    <w:semiHidden/>
    <w:rPr>
      <w:rFonts w:ascii="Tahoma" w:hAnsi="Tahoma" w:cs="Tahoma"/>
      <w:sz w:val="16"/>
      <w:szCs w:val="16"/>
    </w:rPr>
  </w:style>
  <w:style w:type="character" w:styleId="af2">
    <w:name w:val="Placeholder Text"/>
    <w:basedOn w:val="a0"/>
    <w:uiPriority w:val="99"/>
    <w:rPr>
      <w:color w:val="808080"/>
    </w:rPr>
  </w:style>
  <w:style w:type="paragraph" w:styleId="af3">
    <w:name w:val="header"/>
    <w:basedOn w:val="a"/>
    <w:link w:val="Char5"/>
    <w:uiPriority w:val="99"/>
    <w:unhideWhenUsed/>
    <w:pPr>
      <w:tabs>
        <w:tab w:val="center" w:pos="4680"/>
        <w:tab w:val="right" w:pos="9360"/>
      </w:tabs>
      <w:spacing w:after="0" w:line="240" w:lineRule="auto"/>
    </w:pPr>
    <w:rPr>
      <w:lang w:eastAsia="ja-JP"/>
    </w:rPr>
  </w:style>
  <w:style w:type="character" w:customStyle="1" w:styleId="Char5">
    <w:name w:val="머리글 Char"/>
    <w:basedOn w:val="a0"/>
    <w:link w:val="af3"/>
    <w:uiPriority w:val="99"/>
    <w:rPr>
      <w:lang w:eastAsia="ja-JP"/>
    </w:rPr>
  </w:style>
  <w:style w:type="paragraph" w:styleId="af4">
    <w:name w:val="footer"/>
    <w:basedOn w:val="a"/>
    <w:link w:val="Char6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6">
    <w:name w:val="바닥글 Char"/>
    <w:basedOn w:val="a0"/>
    <w:link w:val="af4"/>
    <w:uiPriority w:val="99"/>
  </w:style>
  <w:style w:type="table" w:styleId="-5">
    <w:name w:val="Light Shading Accent 5"/>
    <w:basedOn w:val="a1"/>
    <w:uiPriority w:val="60"/>
    <w:rsid w:val="004D6DF6"/>
    <w:pPr>
      <w:spacing w:after="0" w:line="240" w:lineRule="auto"/>
    </w:pPr>
    <w:rPr>
      <w:color w:val="A5421A" w:themeColor="accent5" w:themeShade="BF"/>
    </w:rPr>
    <w:tblPr>
      <w:tblStyleRowBandSize w:val="1"/>
      <w:tblStyleColBandSize w:val="1"/>
      <w:tblBorders>
        <w:top w:val="single" w:sz="8" w:space="0" w:color="DC5924" w:themeColor="accent5"/>
        <w:bottom w:val="single" w:sz="8" w:space="0" w:color="DC592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C5924" w:themeColor="accent5"/>
          <w:left w:val="nil"/>
          <w:bottom w:val="single" w:sz="8" w:space="0" w:color="DC592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C5924" w:themeColor="accent5"/>
          <w:left w:val="nil"/>
          <w:bottom w:val="single" w:sz="8" w:space="0" w:color="DC592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5C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5C8" w:themeFill="accent5" w:themeFillTint="3F"/>
      </w:tcPr>
    </w:tblStylePr>
  </w:style>
  <w:style w:type="table" w:styleId="af5">
    <w:name w:val="Table Grid"/>
    <w:basedOn w:val="a1"/>
    <w:uiPriority w:val="59"/>
    <w:rsid w:val="009604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2">
    <w:name w:val="Light Shading Accent 2"/>
    <w:basedOn w:val="a1"/>
    <w:uiPriority w:val="60"/>
    <w:rsid w:val="001B5B36"/>
    <w:pPr>
      <w:spacing w:after="0" w:line="240" w:lineRule="auto"/>
    </w:pPr>
    <w:rPr>
      <w:color w:val="B79000" w:themeColor="accent2" w:themeShade="BF"/>
    </w:rPr>
    <w:tblPr>
      <w:tblStyleRowBandSize w:val="1"/>
      <w:tblStyleColBandSize w:val="1"/>
      <w:tblBorders>
        <w:top w:val="single" w:sz="8" w:space="0" w:color="F5C201" w:themeColor="accent2"/>
        <w:bottom w:val="single" w:sz="8" w:space="0" w:color="F5C20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C201" w:themeColor="accent2"/>
          <w:left w:val="nil"/>
          <w:bottom w:val="single" w:sz="8" w:space="0" w:color="F5C20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C201" w:themeColor="accent2"/>
          <w:left w:val="nil"/>
          <w:bottom w:val="single" w:sz="8" w:space="0" w:color="F5C20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F1BD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F1BD" w:themeFill="accent2" w:themeFillTint="3F"/>
      </w:tcPr>
    </w:tblStylePr>
  </w:style>
  <w:style w:type="table" w:styleId="-20">
    <w:name w:val="Light List Accent 2"/>
    <w:basedOn w:val="a1"/>
    <w:uiPriority w:val="61"/>
    <w:rsid w:val="001B5B36"/>
    <w:pPr>
      <w:spacing w:after="0" w:line="240" w:lineRule="auto"/>
    </w:pPr>
    <w:tblPr>
      <w:tblStyleRowBandSize w:val="1"/>
      <w:tblStyleColBandSize w:val="1"/>
      <w:tblBorders>
        <w:top w:val="single" w:sz="8" w:space="0" w:color="F5C201" w:themeColor="accent2"/>
        <w:left w:val="single" w:sz="8" w:space="0" w:color="F5C201" w:themeColor="accent2"/>
        <w:bottom w:val="single" w:sz="8" w:space="0" w:color="F5C201" w:themeColor="accent2"/>
        <w:right w:val="single" w:sz="8" w:space="0" w:color="F5C20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5C20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C201" w:themeColor="accent2"/>
          <w:left w:val="single" w:sz="8" w:space="0" w:color="F5C201" w:themeColor="accent2"/>
          <w:bottom w:val="single" w:sz="8" w:space="0" w:color="F5C201" w:themeColor="accent2"/>
          <w:right w:val="single" w:sz="8" w:space="0" w:color="F5C20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5C201" w:themeColor="accent2"/>
          <w:left w:val="single" w:sz="8" w:space="0" w:color="F5C201" w:themeColor="accent2"/>
          <w:bottom w:val="single" w:sz="8" w:space="0" w:color="F5C201" w:themeColor="accent2"/>
          <w:right w:val="single" w:sz="8" w:space="0" w:color="F5C201" w:themeColor="accent2"/>
        </w:tcBorders>
      </w:tcPr>
    </w:tblStylePr>
    <w:tblStylePr w:type="band1Horz">
      <w:tblPr/>
      <w:tcPr>
        <w:tcBorders>
          <w:top w:val="single" w:sz="8" w:space="0" w:color="F5C201" w:themeColor="accent2"/>
          <w:left w:val="single" w:sz="8" w:space="0" w:color="F5C201" w:themeColor="accent2"/>
          <w:bottom w:val="single" w:sz="8" w:space="0" w:color="F5C201" w:themeColor="accent2"/>
          <w:right w:val="single" w:sz="8" w:space="0" w:color="F5C201" w:themeColor="accent2"/>
        </w:tcBorders>
      </w:tcPr>
    </w:tblStylePr>
  </w:style>
  <w:style w:type="table" w:styleId="1-2">
    <w:name w:val="Medium Shading 1 Accent 2"/>
    <w:basedOn w:val="a1"/>
    <w:uiPriority w:val="63"/>
    <w:rsid w:val="001B5B36"/>
    <w:pPr>
      <w:spacing w:after="0" w:line="240" w:lineRule="auto"/>
    </w:pPr>
    <w:tblPr>
      <w:tblStyleRowBandSize w:val="1"/>
      <w:tblStyleColBandSize w:val="1"/>
      <w:tblBorders>
        <w:top w:val="single" w:sz="8" w:space="0" w:color="FED439" w:themeColor="accent2" w:themeTint="BF"/>
        <w:left w:val="single" w:sz="8" w:space="0" w:color="FED439" w:themeColor="accent2" w:themeTint="BF"/>
        <w:bottom w:val="single" w:sz="8" w:space="0" w:color="FED439" w:themeColor="accent2" w:themeTint="BF"/>
        <w:right w:val="single" w:sz="8" w:space="0" w:color="FED439" w:themeColor="accent2" w:themeTint="BF"/>
        <w:insideH w:val="single" w:sz="8" w:space="0" w:color="FED43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ED439" w:themeColor="accent2" w:themeTint="BF"/>
          <w:left w:val="single" w:sz="8" w:space="0" w:color="FED439" w:themeColor="accent2" w:themeTint="BF"/>
          <w:bottom w:val="single" w:sz="8" w:space="0" w:color="FED439" w:themeColor="accent2" w:themeTint="BF"/>
          <w:right w:val="single" w:sz="8" w:space="0" w:color="FED439" w:themeColor="accent2" w:themeTint="BF"/>
          <w:insideH w:val="nil"/>
          <w:insideV w:val="nil"/>
        </w:tcBorders>
        <w:shd w:val="clear" w:color="auto" w:fill="F5C20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ED439" w:themeColor="accent2" w:themeTint="BF"/>
          <w:left w:val="single" w:sz="8" w:space="0" w:color="FED439" w:themeColor="accent2" w:themeTint="BF"/>
          <w:bottom w:val="single" w:sz="8" w:space="0" w:color="FED439" w:themeColor="accent2" w:themeTint="BF"/>
          <w:right w:val="single" w:sz="8" w:space="0" w:color="FED43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1BD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F1BD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List 1 Accent 2"/>
    <w:basedOn w:val="a1"/>
    <w:uiPriority w:val="65"/>
    <w:rsid w:val="001B5B3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5C201" w:themeColor="accent2"/>
        <w:bottom w:val="single" w:sz="8" w:space="0" w:color="F5C20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5C201" w:themeColor="accent2"/>
        </w:tcBorders>
      </w:tcPr>
    </w:tblStylePr>
    <w:tblStylePr w:type="lastRow">
      <w:rPr>
        <w:b/>
        <w:bCs/>
        <w:color w:val="D1282E" w:themeColor="text2"/>
      </w:rPr>
      <w:tblPr/>
      <w:tcPr>
        <w:tcBorders>
          <w:top w:val="single" w:sz="8" w:space="0" w:color="F5C201" w:themeColor="accent2"/>
          <w:bottom w:val="single" w:sz="8" w:space="0" w:color="F5C20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5C201" w:themeColor="accent2"/>
          <w:bottom w:val="single" w:sz="8" w:space="0" w:color="F5C201" w:themeColor="accent2"/>
        </w:tcBorders>
      </w:tcPr>
    </w:tblStylePr>
    <w:tblStylePr w:type="band1Vert">
      <w:tblPr/>
      <w:tcPr>
        <w:shd w:val="clear" w:color="auto" w:fill="FEF1BD" w:themeFill="accent2" w:themeFillTint="3F"/>
      </w:tcPr>
    </w:tblStylePr>
    <w:tblStylePr w:type="band1Horz">
      <w:tblPr/>
      <w:tcPr>
        <w:shd w:val="clear" w:color="auto" w:fill="FEF1BD" w:themeFill="accent2" w:themeFillTint="3F"/>
      </w:tcPr>
    </w:tblStylePr>
  </w:style>
  <w:style w:type="table" w:styleId="1-21">
    <w:name w:val="Medium Grid 1 Accent 2"/>
    <w:basedOn w:val="a1"/>
    <w:uiPriority w:val="67"/>
    <w:rsid w:val="001B5B36"/>
    <w:pPr>
      <w:spacing w:after="0" w:line="240" w:lineRule="auto"/>
    </w:pPr>
    <w:tblPr>
      <w:tblStyleRowBandSize w:val="1"/>
      <w:tblStyleColBandSize w:val="1"/>
      <w:tblBorders>
        <w:top w:val="single" w:sz="8" w:space="0" w:color="FED439" w:themeColor="accent2" w:themeTint="BF"/>
        <w:left w:val="single" w:sz="8" w:space="0" w:color="FED439" w:themeColor="accent2" w:themeTint="BF"/>
        <w:bottom w:val="single" w:sz="8" w:space="0" w:color="FED439" w:themeColor="accent2" w:themeTint="BF"/>
        <w:right w:val="single" w:sz="8" w:space="0" w:color="FED439" w:themeColor="accent2" w:themeTint="BF"/>
        <w:insideH w:val="single" w:sz="8" w:space="0" w:color="FED439" w:themeColor="accent2" w:themeTint="BF"/>
        <w:insideV w:val="single" w:sz="8" w:space="0" w:color="FED439" w:themeColor="accent2" w:themeTint="BF"/>
      </w:tblBorders>
    </w:tblPr>
    <w:tcPr>
      <w:shd w:val="clear" w:color="auto" w:fill="FEF1BD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ED43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27B" w:themeFill="accent2" w:themeFillTint="7F"/>
      </w:tcPr>
    </w:tblStylePr>
    <w:tblStylePr w:type="band1Horz">
      <w:tblPr/>
      <w:tcPr>
        <w:shd w:val="clear" w:color="auto" w:fill="FEE27B" w:themeFill="accent2" w:themeFillTint="7F"/>
      </w:tcPr>
    </w:tblStylePr>
  </w:style>
  <w:style w:type="table" w:styleId="2-2">
    <w:name w:val="Medium List 2 Accent 2"/>
    <w:basedOn w:val="a1"/>
    <w:uiPriority w:val="66"/>
    <w:rsid w:val="001B5B3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C201" w:themeColor="accent2"/>
        <w:left w:val="single" w:sz="8" w:space="0" w:color="F5C201" w:themeColor="accent2"/>
        <w:bottom w:val="single" w:sz="8" w:space="0" w:color="F5C201" w:themeColor="accent2"/>
        <w:right w:val="single" w:sz="8" w:space="0" w:color="F5C20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5C20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5C201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5C20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5C20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F1BD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F1BD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-21">
    <w:name w:val="Colorful Grid Accent 2"/>
    <w:basedOn w:val="a1"/>
    <w:uiPriority w:val="73"/>
    <w:rsid w:val="001B5B3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F3CA" w:themeFill="accent2" w:themeFillTint="33"/>
    </w:tcPr>
    <w:tblStylePr w:type="firstRow">
      <w:rPr>
        <w:b/>
        <w:bCs/>
      </w:rPr>
      <w:tblPr/>
      <w:tcPr>
        <w:shd w:val="clear" w:color="auto" w:fill="FEE89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EE89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79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79000" w:themeFill="accent2" w:themeFillShade="BF"/>
      </w:tcPr>
    </w:tblStylePr>
    <w:tblStylePr w:type="band1Vert">
      <w:tblPr/>
      <w:tcPr>
        <w:shd w:val="clear" w:color="auto" w:fill="FEE27B" w:themeFill="accent2" w:themeFillTint="7F"/>
      </w:tcPr>
    </w:tblStylePr>
    <w:tblStylePr w:type="band1Horz">
      <w:tblPr/>
      <w:tcPr>
        <w:shd w:val="clear" w:color="auto" w:fill="FEE27B" w:themeFill="accent2" w:themeFillTint="7F"/>
      </w:tcPr>
    </w:tblStylePr>
  </w:style>
  <w:style w:type="table" w:styleId="-22">
    <w:name w:val="Colorful List Accent 2"/>
    <w:basedOn w:val="a1"/>
    <w:uiPriority w:val="72"/>
    <w:rsid w:val="001B5B3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9E5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39A01" w:themeFill="accent2" w:themeFillShade="CC"/>
      </w:tcPr>
    </w:tblStylePr>
    <w:tblStylePr w:type="lastRow">
      <w:rPr>
        <w:b/>
        <w:bCs/>
        <w:color w:val="C39A0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F1BD" w:themeFill="accent2" w:themeFillTint="3F"/>
      </w:tcPr>
    </w:tblStylePr>
    <w:tblStylePr w:type="band1Horz">
      <w:tblPr/>
      <w:tcPr>
        <w:shd w:val="clear" w:color="auto" w:fill="FEF3CA" w:themeFill="accent2" w:themeFillTint="33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15BF"/>
    <w:pPr>
      <w:spacing w:line="288" w:lineRule="auto"/>
    </w:p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D1282E" w:themeColor="text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3Char">
    <w:name w:val="제목 3 Char"/>
    <w:basedOn w:val="a0"/>
    <w:link w:val="3"/>
    <w:uiPriority w:val="9"/>
    <w:semiHidden/>
    <w:rPr>
      <w:rFonts w:eastAsiaTheme="majorEastAsia" w:cstheme="majorBidi"/>
      <w:b/>
      <w:bCs/>
      <w:caps/>
      <w:color w:val="D1282E" w:themeColor="text2"/>
    </w:rPr>
  </w:style>
  <w:style w:type="character" w:customStyle="1" w:styleId="4Char">
    <w:name w:val="제목 4 Char"/>
    <w:basedOn w:val="a0"/>
    <w:link w:val="4"/>
    <w:uiPriority w:val="9"/>
    <w:semiHidden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5Char">
    <w:name w:val="제목 5 Char"/>
    <w:basedOn w:val="a0"/>
    <w:link w:val="5"/>
    <w:uiPriority w:val="9"/>
    <w:semiHidden/>
    <w:rPr>
      <w:rFonts w:eastAsiaTheme="majorEastAsia" w:cstheme="majorBidi"/>
      <w:b/>
      <w:color w:val="5B5B5B" w:themeColor="accent1" w:themeShade="BF"/>
    </w:rPr>
  </w:style>
  <w:style w:type="character" w:customStyle="1" w:styleId="6Char">
    <w:name w:val="제목 6 Char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7Char">
    <w:name w:val="제목 7 Char"/>
    <w:basedOn w:val="a0"/>
    <w:link w:val="7"/>
    <w:uiPriority w:val="9"/>
    <w:semiHidden/>
    <w:rPr>
      <w:rFonts w:eastAsiaTheme="majorEastAsia" w:cstheme="majorBidi"/>
      <w:b/>
      <w:iCs/>
      <w:color w:val="D1282E" w:themeColor="text2"/>
    </w:rPr>
  </w:style>
  <w:style w:type="character" w:customStyle="1" w:styleId="8Char">
    <w:name w:val="제목 8 Char"/>
    <w:basedOn w:val="a0"/>
    <w:link w:val="8"/>
    <w:uiPriority w:val="9"/>
    <w:semiHidden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Char">
    <w:name w:val="제목 Char"/>
    <w:basedOn w:val="a0"/>
    <w:link w:val="a4"/>
    <w:uiPriority w:val="10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a5">
    <w:name w:val="Subtitle"/>
    <w:basedOn w:val="a"/>
    <w:next w:val="a"/>
    <w:link w:val="Char0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customStyle="1" w:styleId="Char0">
    <w:name w:val="부제 Char"/>
    <w:basedOn w:val="a0"/>
    <w:link w:val="a5"/>
    <w:uiPriority w:val="11"/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styleId="a6">
    <w:name w:val="Strong"/>
    <w:basedOn w:val="a0"/>
    <w:uiPriority w:val="22"/>
    <w:qFormat/>
    <w:rPr>
      <w:b/>
      <w:bCs/>
    </w:rPr>
  </w:style>
  <w:style w:type="character" w:styleId="a7">
    <w:name w:val="Emphasis"/>
    <w:basedOn w:val="a0"/>
    <w:uiPriority w:val="20"/>
    <w:qFormat/>
    <w:rPr>
      <w:i/>
      <w:iCs/>
    </w:rPr>
  </w:style>
  <w:style w:type="paragraph" w:styleId="a8">
    <w:name w:val="No Spacing"/>
    <w:link w:val="Char1"/>
    <w:uiPriority w:val="1"/>
    <w:qFormat/>
    <w:pPr>
      <w:spacing w:after="0" w:line="240" w:lineRule="auto"/>
    </w:pPr>
  </w:style>
  <w:style w:type="character" w:customStyle="1" w:styleId="Char1">
    <w:name w:val="간격 없음 Char"/>
    <w:basedOn w:val="a0"/>
    <w:link w:val="a8"/>
    <w:uiPriority w:val="1"/>
  </w:style>
  <w:style w:type="paragraph" w:styleId="a9">
    <w:name w:val="List Paragraph"/>
    <w:basedOn w:val="a"/>
    <w:uiPriority w:val="34"/>
    <w:qFormat/>
    <w:pPr>
      <w:ind w:left="720"/>
      <w:contextualSpacing/>
    </w:pPr>
  </w:style>
  <w:style w:type="paragraph" w:styleId="aa">
    <w:name w:val="Quote"/>
    <w:basedOn w:val="a"/>
    <w:next w:val="a"/>
    <w:link w:val="Char2"/>
    <w:uiPriority w:val="29"/>
    <w:qFormat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Char2">
    <w:name w:val="인용 Char"/>
    <w:basedOn w:val="a0"/>
    <w:link w:val="aa"/>
    <w:uiPriority w:val="29"/>
    <w:rPr>
      <w:i/>
      <w:iCs/>
      <w:color w:val="7A7A7A" w:themeColor="accent1"/>
      <w:sz w:val="28"/>
    </w:rPr>
  </w:style>
  <w:style w:type="paragraph" w:styleId="ab">
    <w:name w:val="Intense Quote"/>
    <w:basedOn w:val="a"/>
    <w:next w:val="a"/>
    <w:link w:val="Char3"/>
    <w:uiPriority w:val="30"/>
    <w:qFormat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Char3">
    <w:name w:val="강한 인용 Char"/>
    <w:basedOn w:val="a0"/>
    <w:link w:val="ab"/>
    <w:uiPriority w:val="30"/>
    <w:rPr>
      <w:b/>
      <w:bCs/>
      <w:i/>
      <w:iCs/>
      <w:color w:val="7F7F7F" w:themeColor="text1" w:themeTint="80"/>
      <w:sz w:val="26"/>
    </w:rPr>
  </w:style>
  <w:style w:type="character" w:styleId="ac">
    <w:name w:val="Subtle Emphasis"/>
    <w:basedOn w:val="a0"/>
    <w:uiPriority w:val="19"/>
    <w:qFormat/>
    <w:rPr>
      <w:i/>
      <w:iCs/>
      <w:color w:val="7A7A7A" w:themeColor="accent1"/>
    </w:rPr>
  </w:style>
  <w:style w:type="character" w:styleId="ad">
    <w:name w:val="Intense Emphasis"/>
    <w:basedOn w:val="a0"/>
    <w:uiPriority w:val="21"/>
    <w:qFormat/>
    <w:rPr>
      <w:b/>
      <w:bCs/>
      <w:i/>
      <w:iCs/>
      <w:color w:val="D1282E" w:themeColor="text2"/>
    </w:rPr>
  </w:style>
  <w:style w:type="character" w:styleId="ae">
    <w:name w:val="Subtle Reference"/>
    <w:basedOn w:val="a0"/>
    <w:uiPriority w:val="31"/>
    <w:qFormat/>
    <w:rPr>
      <w:rFonts w:asciiTheme="minorHAnsi" w:hAnsiTheme="minorHAnsi"/>
      <w:smallCaps/>
      <w:color w:val="F5C201" w:themeColor="accent2"/>
      <w:sz w:val="22"/>
      <w:u w:val="none"/>
    </w:rPr>
  </w:style>
  <w:style w:type="character" w:styleId="af">
    <w:name w:val="Intense Reference"/>
    <w:basedOn w:val="a0"/>
    <w:uiPriority w:val="32"/>
    <w:qFormat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af0">
    <w:name w:val="Book Title"/>
    <w:basedOn w:val="a0"/>
    <w:uiPriority w:val="33"/>
    <w:qFormat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TOC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f1">
    <w:name w:val="Balloon Text"/>
    <w:basedOn w:val="a"/>
    <w:link w:val="Char4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4">
    <w:name w:val="풍선 도움말 텍스트 Char"/>
    <w:basedOn w:val="a0"/>
    <w:link w:val="af1"/>
    <w:uiPriority w:val="99"/>
    <w:semiHidden/>
    <w:rPr>
      <w:rFonts w:ascii="Tahoma" w:hAnsi="Tahoma" w:cs="Tahoma"/>
      <w:sz w:val="16"/>
      <w:szCs w:val="16"/>
    </w:rPr>
  </w:style>
  <w:style w:type="character" w:styleId="af2">
    <w:name w:val="Placeholder Text"/>
    <w:basedOn w:val="a0"/>
    <w:uiPriority w:val="99"/>
    <w:rPr>
      <w:color w:val="808080"/>
    </w:rPr>
  </w:style>
  <w:style w:type="paragraph" w:styleId="af3">
    <w:name w:val="header"/>
    <w:basedOn w:val="a"/>
    <w:link w:val="Char5"/>
    <w:uiPriority w:val="99"/>
    <w:unhideWhenUsed/>
    <w:pPr>
      <w:tabs>
        <w:tab w:val="center" w:pos="4680"/>
        <w:tab w:val="right" w:pos="9360"/>
      </w:tabs>
      <w:spacing w:after="0" w:line="240" w:lineRule="auto"/>
    </w:pPr>
    <w:rPr>
      <w:lang w:eastAsia="ja-JP"/>
    </w:rPr>
  </w:style>
  <w:style w:type="character" w:customStyle="1" w:styleId="Char5">
    <w:name w:val="머리글 Char"/>
    <w:basedOn w:val="a0"/>
    <w:link w:val="af3"/>
    <w:uiPriority w:val="99"/>
    <w:rPr>
      <w:lang w:eastAsia="ja-JP"/>
    </w:rPr>
  </w:style>
  <w:style w:type="paragraph" w:styleId="af4">
    <w:name w:val="footer"/>
    <w:basedOn w:val="a"/>
    <w:link w:val="Char6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6">
    <w:name w:val="바닥글 Char"/>
    <w:basedOn w:val="a0"/>
    <w:link w:val="af4"/>
    <w:uiPriority w:val="99"/>
  </w:style>
  <w:style w:type="table" w:styleId="-5">
    <w:name w:val="Light Shading Accent 5"/>
    <w:basedOn w:val="a1"/>
    <w:uiPriority w:val="60"/>
    <w:rsid w:val="004D6DF6"/>
    <w:pPr>
      <w:spacing w:after="0" w:line="240" w:lineRule="auto"/>
    </w:pPr>
    <w:rPr>
      <w:color w:val="A5421A" w:themeColor="accent5" w:themeShade="BF"/>
    </w:rPr>
    <w:tblPr>
      <w:tblStyleRowBandSize w:val="1"/>
      <w:tblStyleColBandSize w:val="1"/>
      <w:tblBorders>
        <w:top w:val="single" w:sz="8" w:space="0" w:color="DC5924" w:themeColor="accent5"/>
        <w:bottom w:val="single" w:sz="8" w:space="0" w:color="DC592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C5924" w:themeColor="accent5"/>
          <w:left w:val="nil"/>
          <w:bottom w:val="single" w:sz="8" w:space="0" w:color="DC592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C5924" w:themeColor="accent5"/>
          <w:left w:val="nil"/>
          <w:bottom w:val="single" w:sz="8" w:space="0" w:color="DC592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5C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5C8" w:themeFill="accent5" w:themeFillTint="3F"/>
      </w:tcPr>
    </w:tblStylePr>
  </w:style>
  <w:style w:type="table" w:styleId="af5">
    <w:name w:val="Table Grid"/>
    <w:basedOn w:val="a1"/>
    <w:uiPriority w:val="59"/>
    <w:rsid w:val="009604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2">
    <w:name w:val="Light Shading Accent 2"/>
    <w:basedOn w:val="a1"/>
    <w:uiPriority w:val="60"/>
    <w:rsid w:val="001B5B36"/>
    <w:pPr>
      <w:spacing w:after="0" w:line="240" w:lineRule="auto"/>
    </w:pPr>
    <w:rPr>
      <w:color w:val="B79000" w:themeColor="accent2" w:themeShade="BF"/>
    </w:rPr>
    <w:tblPr>
      <w:tblStyleRowBandSize w:val="1"/>
      <w:tblStyleColBandSize w:val="1"/>
      <w:tblBorders>
        <w:top w:val="single" w:sz="8" w:space="0" w:color="F5C201" w:themeColor="accent2"/>
        <w:bottom w:val="single" w:sz="8" w:space="0" w:color="F5C20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C201" w:themeColor="accent2"/>
          <w:left w:val="nil"/>
          <w:bottom w:val="single" w:sz="8" w:space="0" w:color="F5C20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C201" w:themeColor="accent2"/>
          <w:left w:val="nil"/>
          <w:bottom w:val="single" w:sz="8" w:space="0" w:color="F5C20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F1BD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F1BD" w:themeFill="accent2" w:themeFillTint="3F"/>
      </w:tcPr>
    </w:tblStylePr>
  </w:style>
  <w:style w:type="table" w:styleId="-20">
    <w:name w:val="Light List Accent 2"/>
    <w:basedOn w:val="a1"/>
    <w:uiPriority w:val="61"/>
    <w:rsid w:val="001B5B36"/>
    <w:pPr>
      <w:spacing w:after="0" w:line="240" w:lineRule="auto"/>
    </w:pPr>
    <w:tblPr>
      <w:tblStyleRowBandSize w:val="1"/>
      <w:tblStyleColBandSize w:val="1"/>
      <w:tblBorders>
        <w:top w:val="single" w:sz="8" w:space="0" w:color="F5C201" w:themeColor="accent2"/>
        <w:left w:val="single" w:sz="8" w:space="0" w:color="F5C201" w:themeColor="accent2"/>
        <w:bottom w:val="single" w:sz="8" w:space="0" w:color="F5C201" w:themeColor="accent2"/>
        <w:right w:val="single" w:sz="8" w:space="0" w:color="F5C20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5C20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C201" w:themeColor="accent2"/>
          <w:left w:val="single" w:sz="8" w:space="0" w:color="F5C201" w:themeColor="accent2"/>
          <w:bottom w:val="single" w:sz="8" w:space="0" w:color="F5C201" w:themeColor="accent2"/>
          <w:right w:val="single" w:sz="8" w:space="0" w:color="F5C20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5C201" w:themeColor="accent2"/>
          <w:left w:val="single" w:sz="8" w:space="0" w:color="F5C201" w:themeColor="accent2"/>
          <w:bottom w:val="single" w:sz="8" w:space="0" w:color="F5C201" w:themeColor="accent2"/>
          <w:right w:val="single" w:sz="8" w:space="0" w:color="F5C201" w:themeColor="accent2"/>
        </w:tcBorders>
      </w:tcPr>
    </w:tblStylePr>
    <w:tblStylePr w:type="band1Horz">
      <w:tblPr/>
      <w:tcPr>
        <w:tcBorders>
          <w:top w:val="single" w:sz="8" w:space="0" w:color="F5C201" w:themeColor="accent2"/>
          <w:left w:val="single" w:sz="8" w:space="0" w:color="F5C201" w:themeColor="accent2"/>
          <w:bottom w:val="single" w:sz="8" w:space="0" w:color="F5C201" w:themeColor="accent2"/>
          <w:right w:val="single" w:sz="8" w:space="0" w:color="F5C201" w:themeColor="accent2"/>
        </w:tcBorders>
      </w:tcPr>
    </w:tblStylePr>
  </w:style>
  <w:style w:type="table" w:styleId="1-2">
    <w:name w:val="Medium Shading 1 Accent 2"/>
    <w:basedOn w:val="a1"/>
    <w:uiPriority w:val="63"/>
    <w:rsid w:val="001B5B36"/>
    <w:pPr>
      <w:spacing w:after="0" w:line="240" w:lineRule="auto"/>
    </w:pPr>
    <w:tblPr>
      <w:tblStyleRowBandSize w:val="1"/>
      <w:tblStyleColBandSize w:val="1"/>
      <w:tblBorders>
        <w:top w:val="single" w:sz="8" w:space="0" w:color="FED439" w:themeColor="accent2" w:themeTint="BF"/>
        <w:left w:val="single" w:sz="8" w:space="0" w:color="FED439" w:themeColor="accent2" w:themeTint="BF"/>
        <w:bottom w:val="single" w:sz="8" w:space="0" w:color="FED439" w:themeColor="accent2" w:themeTint="BF"/>
        <w:right w:val="single" w:sz="8" w:space="0" w:color="FED439" w:themeColor="accent2" w:themeTint="BF"/>
        <w:insideH w:val="single" w:sz="8" w:space="0" w:color="FED43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ED439" w:themeColor="accent2" w:themeTint="BF"/>
          <w:left w:val="single" w:sz="8" w:space="0" w:color="FED439" w:themeColor="accent2" w:themeTint="BF"/>
          <w:bottom w:val="single" w:sz="8" w:space="0" w:color="FED439" w:themeColor="accent2" w:themeTint="BF"/>
          <w:right w:val="single" w:sz="8" w:space="0" w:color="FED439" w:themeColor="accent2" w:themeTint="BF"/>
          <w:insideH w:val="nil"/>
          <w:insideV w:val="nil"/>
        </w:tcBorders>
        <w:shd w:val="clear" w:color="auto" w:fill="F5C20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ED439" w:themeColor="accent2" w:themeTint="BF"/>
          <w:left w:val="single" w:sz="8" w:space="0" w:color="FED439" w:themeColor="accent2" w:themeTint="BF"/>
          <w:bottom w:val="single" w:sz="8" w:space="0" w:color="FED439" w:themeColor="accent2" w:themeTint="BF"/>
          <w:right w:val="single" w:sz="8" w:space="0" w:color="FED43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1BD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F1BD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List 1 Accent 2"/>
    <w:basedOn w:val="a1"/>
    <w:uiPriority w:val="65"/>
    <w:rsid w:val="001B5B3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5C201" w:themeColor="accent2"/>
        <w:bottom w:val="single" w:sz="8" w:space="0" w:color="F5C20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5C201" w:themeColor="accent2"/>
        </w:tcBorders>
      </w:tcPr>
    </w:tblStylePr>
    <w:tblStylePr w:type="lastRow">
      <w:rPr>
        <w:b/>
        <w:bCs/>
        <w:color w:val="D1282E" w:themeColor="text2"/>
      </w:rPr>
      <w:tblPr/>
      <w:tcPr>
        <w:tcBorders>
          <w:top w:val="single" w:sz="8" w:space="0" w:color="F5C201" w:themeColor="accent2"/>
          <w:bottom w:val="single" w:sz="8" w:space="0" w:color="F5C20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5C201" w:themeColor="accent2"/>
          <w:bottom w:val="single" w:sz="8" w:space="0" w:color="F5C201" w:themeColor="accent2"/>
        </w:tcBorders>
      </w:tcPr>
    </w:tblStylePr>
    <w:tblStylePr w:type="band1Vert">
      <w:tblPr/>
      <w:tcPr>
        <w:shd w:val="clear" w:color="auto" w:fill="FEF1BD" w:themeFill="accent2" w:themeFillTint="3F"/>
      </w:tcPr>
    </w:tblStylePr>
    <w:tblStylePr w:type="band1Horz">
      <w:tblPr/>
      <w:tcPr>
        <w:shd w:val="clear" w:color="auto" w:fill="FEF1BD" w:themeFill="accent2" w:themeFillTint="3F"/>
      </w:tcPr>
    </w:tblStylePr>
  </w:style>
  <w:style w:type="table" w:styleId="1-21">
    <w:name w:val="Medium Grid 1 Accent 2"/>
    <w:basedOn w:val="a1"/>
    <w:uiPriority w:val="67"/>
    <w:rsid w:val="001B5B36"/>
    <w:pPr>
      <w:spacing w:after="0" w:line="240" w:lineRule="auto"/>
    </w:pPr>
    <w:tblPr>
      <w:tblStyleRowBandSize w:val="1"/>
      <w:tblStyleColBandSize w:val="1"/>
      <w:tblBorders>
        <w:top w:val="single" w:sz="8" w:space="0" w:color="FED439" w:themeColor="accent2" w:themeTint="BF"/>
        <w:left w:val="single" w:sz="8" w:space="0" w:color="FED439" w:themeColor="accent2" w:themeTint="BF"/>
        <w:bottom w:val="single" w:sz="8" w:space="0" w:color="FED439" w:themeColor="accent2" w:themeTint="BF"/>
        <w:right w:val="single" w:sz="8" w:space="0" w:color="FED439" w:themeColor="accent2" w:themeTint="BF"/>
        <w:insideH w:val="single" w:sz="8" w:space="0" w:color="FED439" w:themeColor="accent2" w:themeTint="BF"/>
        <w:insideV w:val="single" w:sz="8" w:space="0" w:color="FED439" w:themeColor="accent2" w:themeTint="BF"/>
      </w:tblBorders>
    </w:tblPr>
    <w:tcPr>
      <w:shd w:val="clear" w:color="auto" w:fill="FEF1BD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ED43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27B" w:themeFill="accent2" w:themeFillTint="7F"/>
      </w:tcPr>
    </w:tblStylePr>
    <w:tblStylePr w:type="band1Horz">
      <w:tblPr/>
      <w:tcPr>
        <w:shd w:val="clear" w:color="auto" w:fill="FEE27B" w:themeFill="accent2" w:themeFillTint="7F"/>
      </w:tcPr>
    </w:tblStylePr>
  </w:style>
  <w:style w:type="table" w:styleId="2-2">
    <w:name w:val="Medium List 2 Accent 2"/>
    <w:basedOn w:val="a1"/>
    <w:uiPriority w:val="66"/>
    <w:rsid w:val="001B5B3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C201" w:themeColor="accent2"/>
        <w:left w:val="single" w:sz="8" w:space="0" w:color="F5C201" w:themeColor="accent2"/>
        <w:bottom w:val="single" w:sz="8" w:space="0" w:color="F5C201" w:themeColor="accent2"/>
        <w:right w:val="single" w:sz="8" w:space="0" w:color="F5C20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5C20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5C201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5C20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5C20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F1BD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F1BD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-21">
    <w:name w:val="Colorful Grid Accent 2"/>
    <w:basedOn w:val="a1"/>
    <w:uiPriority w:val="73"/>
    <w:rsid w:val="001B5B3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F3CA" w:themeFill="accent2" w:themeFillTint="33"/>
    </w:tcPr>
    <w:tblStylePr w:type="firstRow">
      <w:rPr>
        <w:b/>
        <w:bCs/>
      </w:rPr>
      <w:tblPr/>
      <w:tcPr>
        <w:shd w:val="clear" w:color="auto" w:fill="FEE89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EE89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79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79000" w:themeFill="accent2" w:themeFillShade="BF"/>
      </w:tcPr>
    </w:tblStylePr>
    <w:tblStylePr w:type="band1Vert">
      <w:tblPr/>
      <w:tcPr>
        <w:shd w:val="clear" w:color="auto" w:fill="FEE27B" w:themeFill="accent2" w:themeFillTint="7F"/>
      </w:tcPr>
    </w:tblStylePr>
    <w:tblStylePr w:type="band1Horz">
      <w:tblPr/>
      <w:tcPr>
        <w:shd w:val="clear" w:color="auto" w:fill="FEE27B" w:themeFill="accent2" w:themeFillTint="7F"/>
      </w:tcPr>
    </w:tblStylePr>
  </w:style>
  <w:style w:type="table" w:styleId="-22">
    <w:name w:val="Colorful List Accent 2"/>
    <w:basedOn w:val="a1"/>
    <w:uiPriority w:val="72"/>
    <w:rsid w:val="001B5B3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9E5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39A01" w:themeFill="accent2" w:themeFillShade="CC"/>
      </w:tcPr>
    </w:tblStylePr>
    <w:tblStylePr w:type="lastRow">
      <w:rPr>
        <w:b/>
        <w:bCs/>
        <w:color w:val="C39A0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F1BD" w:themeFill="accent2" w:themeFillTint="3F"/>
      </w:tcPr>
    </w:tblStylePr>
    <w:tblStylePr w:type="band1Horz">
      <w:tblPr/>
      <w:tcPr>
        <w:shd w:val="clear" w:color="auto" w:fill="FEF3CA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44608;&#45796;&#54812;\AppData\Roaming\Microsoft\Templates\&#48372;&#44256;&#49436;(&#54596;&#49688;%20&#46356;&#51088;&#51064;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C4ED7B-69BA-4A44-9243-1DAC18E24D0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BEC1ADA-FB03-4327-AFE2-8C47AB6D25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보고서(필수 디자인)</Template>
  <TotalTime>295</TotalTime>
  <Pages>10</Pages>
  <Words>506</Words>
  <Characters>2887</Characters>
  <Application>Microsoft Office Word</Application>
  <DocSecurity>0</DocSecurity>
  <Lines>24</Lines>
  <Paragraphs>6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4" baseType="lpstr">
      <vt:lpstr>armageddon</vt:lpstr>
      <vt:lpstr/>
      <vt:lpstr>    제목 2</vt:lpstr>
      <vt:lpstr>        Heading 3</vt:lpstr>
    </vt:vector>
  </TitlesOfParts>
  <Company/>
  <LinksUpToDate>false</LinksUpToDate>
  <CharactersWithSpaces>3387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armageddon</dc:title>
  <dc:subject>[컴퓨터 그래픽스 최종 프로젝트 개발 결과 보고서]</dc:subject>
  <dc:creator>김다혜</dc:creator>
  <cp:lastModifiedBy>Admin</cp:lastModifiedBy>
  <cp:revision>9</cp:revision>
  <cp:lastPrinted>2016-11-21T16:54:00Z</cp:lastPrinted>
  <dcterms:created xsi:type="dcterms:W3CDTF">2016-12-10T15:33:00Z</dcterms:created>
  <dcterms:modified xsi:type="dcterms:W3CDTF">2016-12-11T08:44:00Z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TC018408409991</vt:lpwstr>
  </property>
</Properties>
</file>